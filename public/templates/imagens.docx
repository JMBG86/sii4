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0" w:type="auto"/>
        <w:tblInd w:w="-17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9"/>
        <w:gridCol w:w="1200"/>
        <w:gridCol w:w="2665"/>
        <w:gridCol w:w="4985"/>
      </w:tblGrid>
      <w:tr w14:paraId="0BF32B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0" w:hRule="atLeast"/>
        </w:trPr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62BE1F">
            <w:pPr>
              <w:tabs>
                <w:tab w:val="center" w:pos="4252"/>
                <w:tab w:val="right" w:pos="8504"/>
              </w:tabs>
              <w:jc w:val="both"/>
              <w:rPr>
                <w:rFonts w:ascii="Calibri" w:hAnsi="Calibri" w:eastAsia="Calibri"/>
                <w:sz w:val="22"/>
                <w:szCs w:val="22"/>
                <w:lang w:eastAsia="en-US"/>
              </w:rPr>
            </w:pPr>
            <w:bookmarkStart w:id="0" w:name="OLE_LINK1"/>
          </w:p>
        </w:tc>
        <w:tc>
          <w:tcPr>
            <w:tcW w:w="3865" w:type="dxa"/>
            <w:gridSpan w:val="2"/>
            <w:tcBorders>
              <w:top w:val="nil"/>
              <w:left w:val="nil"/>
              <w:bottom w:val="nil"/>
              <w:right w:val="single" w:color="A6A6A6" w:sz="4" w:space="0"/>
            </w:tcBorders>
            <w:vAlign w:val="center"/>
          </w:tcPr>
          <w:tbl>
            <w:tblPr>
              <w:tblStyle w:val="5"/>
              <w:tblW w:w="1380" w:type="dxa"/>
              <w:jc w:val="center"/>
              <w:tblLayout w:type="autofit"/>
              <w:tblCellMar>
                <w:top w:w="0" w:type="dxa"/>
                <w:left w:w="28" w:type="dxa"/>
                <w:bottom w:w="0" w:type="dxa"/>
                <w:right w:w="28" w:type="dxa"/>
              </w:tblCellMar>
            </w:tblPr>
            <w:tblGrid>
              <w:gridCol w:w="227"/>
              <w:gridCol w:w="938"/>
              <w:gridCol w:w="236"/>
            </w:tblGrid>
            <w:tr w14:paraId="139096E0">
              <w:trPr>
                <w:cantSplit/>
                <w:trHeight w:val="535" w:hRule="atLeast"/>
                <w:jc w:val="center"/>
              </w:trPr>
              <w:tc>
                <w:tcPr>
                  <w:tcW w:w="224" w:type="dxa"/>
                  <w:vAlign w:val="center"/>
                </w:tcPr>
                <w:p w14:paraId="20DCD8EA">
                  <w:pPr>
                    <w:pStyle w:val="14"/>
                    <w:tabs>
                      <w:tab w:val="left" w:pos="708"/>
                    </w:tabs>
                    <w:jc w:val="center"/>
                    <w:rPr>
                      <w:rFonts w:ascii="Arial" w:hAnsi="Arial" w:eastAsia="Times New Roman" w:cs="Arial"/>
                      <w:b/>
                      <w:sz w:val="18"/>
                      <w:szCs w:val="18"/>
                      <w:lang w:eastAsia="pt-PT"/>
                    </w:rPr>
                  </w:pPr>
                  <w:r>
                    <w:rPr>
                      <w:rFonts w:ascii="Arial" w:hAnsi="Arial" w:eastAsia="Times New Roman" w:cs="Arial"/>
                      <w:b/>
                      <w:sz w:val="18"/>
                      <w:szCs w:val="18"/>
                      <w:lang w:eastAsia="pt-PT"/>
                    </w:rPr>
                    <w:t>S.</w:t>
                  </w:r>
                </w:p>
              </w:tc>
              <w:tc>
                <w:tcPr>
                  <w:tcW w:w="0" w:type="auto"/>
                  <w:vAlign w:val="center"/>
                </w:tcPr>
                <w:p w14:paraId="5C4B0FC4">
                  <w:pPr>
                    <w:pStyle w:val="14"/>
                    <w:tabs>
                      <w:tab w:val="left" w:pos="708"/>
                    </w:tabs>
                    <w:jc w:val="center"/>
                    <w:rPr>
                      <w:rFonts w:ascii="Arial" w:hAnsi="Arial" w:eastAsia="Times New Roman" w:cs="Arial"/>
                      <w:b/>
                      <w:sz w:val="18"/>
                      <w:szCs w:val="18"/>
                      <w:lang w:eastAsia="pt-PT"/>
                    </w:rPr>
                  </w:pPr>
                  <w:r>
                    <w:rPr>
                      <w:rFonts w:ascii="Times New Roman" w:hAnsi="Times New Roman" w:eastAsia="Times New Roman"/>
                      <w:b/>
                      <w:sz w:val="20"/>
                      <w:szCs w:val="20"/>
                      <w:lang w:eastAsia="pt-PT"/>
                    </w:rPr>
                    <w:drawing>
                      <wp:inline distT="0" distB="0" distL="0" distR="0">
                        <wp:extent cx="541020" cy="351155"/>
                        <wp:effectExtent l="19050" t="0" r="0" b="0"/>
                        <wp:docPr id="1" name="Imagem 1" descr="Escudo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Imagem 1" descr="Escudo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 cstate="print">
                                  <a:grayscl/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41020" cy="35115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2" w:type="dxa"/>
                  <w:vAlign w:val="center"/>
                </w:tcPr>
                <w:p w14:paraId="219819F1">
                  <w:pPr>
                    <w:pStyle w:val="14"/>
                    <w:tabs>
                      <w:tab w:val="left" w:pos="708"/>
                    </w:tabs>
                    <w:jc w:val="center"/>
                    <w:rPr>
                      <w:rFonts w:ascii="Arial" w:hAnsi="Arial" w:eastAsia="Times New Roman" w:cs="Arial"/>
                      <w:b/>
                      <w:sz w:val="18"/>
                      <w:szCs w:val="18"/>
                      <w:lang w:eastAsia="pt-PT"/>
                    </w:rPr>
                  </w:pPr>
                  <w:r>
                    <w:rPr>
                      <w:rFonts w:ascii="Arial" w:hAnsi="Arial" w:eastAsia="Times New Roman" w:cs="Arial"/>
                      <w:b/>
                      <w:sz w:val="18"/>
                      <w:szCs w:val="18"/>
                      <w:lang w:eastAsia="pt-PT"/>
                    </w:rPr>
                    <w:t>R.</w:t>
                  </w:r>
                </w:p>
              </w:tc>
            </w:tr>
          </w:tbl>
          <w:p w14:paraId="489BCDDB">
            <w:pPr>
              <w:tabs>
                <w:tab w:val="center" w:pos="4252"/>
                <w:tab w:val="right" w:pos="8504"/>
              </w:tabs>
              <w:jc w:val="center"/>
              <w:rPr>
                <w:rFonts w:ascii="Calibri" w:hAnsi="Calibri" w:eastAsia="Calibri"/>
                <w:sz w:val="22"/>
                <w:szCs w:val="22"/>
                <w:lang w:eastAsia="en-US"/>
              </w:rPr>
            </w:pPr>
          </w:p>
        </w:tc>
        <w:tc>
          <w:tcPr>
            <w:tcW w:w="4985" w:type="dxa"/>
            <w:tcBorders>
              <w:top w:val="nil"/>
              <w:left w:val="single" w:color="A6A6A6" w:sz="4" w:space="0"/>
              <w:bottom w:val="nil"/>
              <w:right w:val="nil"/>
            </w:tcBorders>
            <w:vAlign w:val="center"/>
          </w:tcPr>
          <w:p w14:paraId="4FDEBCDF">
            <w:pPr>
              <w:tabs>
                <w:tab w:val="center" w:pos="4252"/>
                <w:tab w:val="right" w:pos="8504"/>
              </w:tabs>
              <w:jc w:val="both"/>
              <w:rPr>
                <w:rFonts w:ascii="Calibri" w:hAnsi="Calibri" w:eastAsia="Calibri"/>
                <w:sz w:val="22"/>
                <w:szCs w:val="22"/>
                <w:lang w:eastAsia="en-US"/>
              </w:rPr>
            </w:pPr>
          </w:p>
        </w:tc>
      </w:tr>
      <w:tr w14:paraId="3E9879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349" w:type="dxa"/>
            <w:vMerge w:val="restart"/>
            <w:tcBorders>
              <w:top w:val="nil"/>
              <w:left w:val="nil"/>
              <w:right w:val="nil"/>
            </w:tcBorders>
            <w:vAlign w:val="center"/>
          </w:tcPr>
          <w:p w14:paraId="023F982A">
            <w:pPr>
              <w:tabs>
                <w:tab w:val="center" w:pos="4252"/>
                <w:tab w:val="right" w:pos="8504"/>
              </w:tabs>
              <w:jc w:val="center"/>
              <w:rPr>
                <w:rFonts w:ascii="Calibri" w:hAnsi="Calibri" w:eastAsia="Calibri"/>
                <w:sz w:val="22"/>
                <w:szCs w:val="22"/>
                <w:lang w:eastAsia="en-US"/>
              </w:rPr>
            </w:pPr>
            <w:r>
              <w:drawing>
                <wp:inline distT="0" distB="0" distL="0" distR="0">
                  <wp:extent cx="579120" cy="867410"/>
                  <wp:effectExtent l="0" t="0" r="0" b="0"/>
                  <wp:docPr id="26" name="Imagem 2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Imagem 26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120" cy="867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65" w:type="dxa"/>
            <w:gridSpan w:val="2"/>
            <w:tcBorders>
              <w:top w:val="nil"/>
              <w:left w:val="nil"/>
              <w:bottom w:val="nil"/>
              <w:right w:val="single" w:color="A6A6A6" w:sz="4" w:space="0"/>
            </w:tcBorders>
            <w:vAlign w:val="center"/>
          </w:tcPr>
          <w:p w14:paraId="68406DA6">
            <w:pPr>
              <w:tabs>
                <w:tab w:val="center" w:pos="4252"/>
                <w:tab w:val="right" w:pos="8504"/>
              </w:tabs>
              <w:jc w:val="center"/>
              <w:rPr>
                <w:rFonts w:ascii="Calibri" w:hAnsi="Calibri" w:eastAsia="Calibri"/>
                <w:sz w:val="20"/>
                <w:szCs w:val="20"/>
                <w:lang w:eastAsia="en-US"/>
              </w:rPr>
            </w:pPr>
            <w:r>
              <w:rPr>
                <w:rFonts w:ascii="Arial" w:hAnsi="Arial" w:cs="Arial"/>
                <w:b/>
                <w:color w:val="000000"/>
                <w:sz w:val="20"/>
                <w:szCs w:val="20"/>
              </w:rPr>
              <w:t>Ministério da Administração Interna</w:t>
            </w:r>
          </w:p>
        </w:tc>
        <w:tc>
          <w:tcPr>
            <w:tcW w:w="4985" w:type="dxa"/>
            <w:tcBorders>
              <w:top w:val="nil"/>
              <w:left w:val="single" w:color="A6A6A6" w:sz="4" w:space="0"/>
              <w:bottom w:val="nil"/>
              <w:right w:val="nil"/>
            </w:tcBorders>
            <w:vAlign w:val="center"/>
          </w:tcPr>
          <w:p w14:paraId="5A7CFE6F">
            <w:pPr>
              <w:tabs>
                <w:tab w:val="center" w:pos="4252"/>
                <w:tab w:val="right" w:pos="8504"/>
              </w:tabs>
              <w:jc w:val="both"/>
              <w:rPr>
                <w:rFonts w:ascii="Calibri" w:hAnsi="Calibri" w:eastAsia="Calibri"/>
                <w:sz w:val="22"/>
                <w:szCs w:val="22"/>
                <w:lang w:eastAsia="en-US"/>
              </w:rPr>
            </w:pPr>
          </w:p>
        </w:tc>
      </w:tr>
      <w:tr w14:paraId="32152D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" w:hRule="atLeast"/>
        </w:trPr>
        <w:tc>
          <w:tcPr>
            <w:tcW w:w="1349" w:type="dxa"/>
            <w:vMerge w:val="continue"/>
            <w:tcBorders>
              <w:left w:val="nil"/>
              <w:right w:val="nil"/>
            </w:tcBorders>
            <w:vAlign w:val="center"/>
          </w:tcPr>
          <w:p w14:paraId="79B50C0D">
            <w:pPr>
              <w:tabs>
                <w:tab w:val="center" w:pos="4252"/>
                <w:tab w:val="right" w:pos="8504"/>
              </w:tabs>
              <w:rPr>
                <w:rFonts w:ascii="Calibri" w:hAnsi="Calibri" w:eastAsia="Calibri"/>
                <w:sz w:val="22"/>
                <w:szCs w:val="22"/>
                <w:lang w:eastAsia="en-US"/>
              </w:rPr>
            </w:pPr>
          </w:p>
        </w:tc>
        <w:tc>
          <w:tcPr>
            <w:tcW w:w="3865" w:type="dxa"/>
            <w:gridSpan w:val="2"/>
            <w:tcBorders>
              <w:top w:val="nil"/>
              <w:left w:val="nil"/>
              <w:bottom w:val="nil"/>
              <w:right w:val="single" w:color="A6A6A6" w:sz="4" w:space="0"/>
            </w:tcBorders>
          </w:tcPr>
          <w:p w14:paraId="432A7E97">
            <w:pPr>
              <w:tabs>
                <w:tab w:val="center" w:pos="4252"/>
                <w:tab w:val="right" w:pos="8504"/>
              </w:tabs>
              <w:jc w:val="center"/>
              <w:rPr>
                <w:rFonts w:ascii="Calibri" w:hAnsi="Calibri" w:eastAsia="Calibri"/>
                <w:sz w:val="20"/>
                <w:szCs w:val="20"/>
                <w:lang w:eastAsia="en-US"/>
              </w:rPr>
            </w:pPr>
            <w:r>
              <w:rPr>
                <w:rFonts w:ascii="Arial" w:hAnsi="Arial" w:cs="Arial"/>
                <w:b/>
                <w:color w:val="000000"/>
                <w:sz w:val="20"/>
                <w:szCs w:val="20"/>
              </w:rPr>
              <w:t>Guarda Nacional Republicana</w:t>
            </w:r>
          </w:p>
        </w:tc>
        <w:tc>
          <w:tcPr>
            <w:tcW w:w="4985" w:type="dxa"/>
            <w:tcBorders>
              <w:top w:val="nil"/>
              <w:left w:val="single" w:color="A6A6A6" w:sz="4" w:space="0"/>
              <w:bottom w:val="nil"/>
              <w:right w:val="nil"/>
            </w:tcBorders>
            <w:vAlign w:val="center"/>
          </w:tcPr>
          <w:p w14:paraId="4DC54D9B">
            <w:pPr>
              <w:tabs>
                <w:tab w:val="center" w:pos="4252"/>
                <w:tab w:val="right" w:pos="8504"/>
              </w:tabs>
              <w:jc w:val="both"/>
              <w:rPr>
                <w:rFonts w:ascii="Calibri" w:hAnsi="Calibri" w:eastAsia="Calibri"/>
                <w:sz w:val="22"/>
                <w:szCs w:val="22"/>
                <w:lang w:eastAsia="en-US"/>
              </w:rPr>
            </w:pPr>
          </w:p>
        </w:tc>
      </w:tr>
      <w:tr w14:paraId="039858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" w:hRule="atLeast"/>
        </w:trPr>
        <w:tc>
          <w:tcPr>
            <w:tcW w:w="1349" w:type="dxa"/>
            <w:vMerge w:val="continue"/>
            <w:tcBorders>
              <w:left w:val="nil"/>
              <w:right w:val="nil"/>
            </w:tcBorders>
            <w:vAlign w:val="center"/>
          </w:tcPr>
          <w:p w14:paraId="5F49C93B">
            <w:pPr>
              <w:tabs>
                <w:tab w:val="center" w:pos="4252"/>
                <w:tab w:val="right" w:pos="8504"/>
              </w:tabs>
              <w:rPr>
                <w:rFonts w:ascii="Calibri" w:hAnsi="Calibri" w:eastAsia="Calibri"/>
                <w:sz w:val="22"/>
                <w:szCs w:val="22"/>
                <w:lang w:eastAsia="en-US"/>
              </w:rPr>
            </w:pPr>
          </w:p>
        </w:tc>
        <w:tc>
          <w:tcPr>
            <w:tcW w:w="3865" w:type="dxa"/>
            <w:gridSpan w:val="2"/>
            <w:tcBorders>
              <w:top w:val="nil"/>
              <w:left w:val="nil"/>
              <w:bottom w:val="nil"/>
              <w:right w:val="single" w:color="A6A6A6" w:sz="4" w:space="0"/>
            </w:tcBorders>
            <w:vAlign w:val="center"/>
          </w:tcPr>
          <w:p w14:paraId="104D3BCB">
            <w:pPr>
              <w:tabs>
                <w:tab w:val="center" w:pos="4252"/>
                <w:tab w:val="right" w:pos="8504"/>
              </w:tabs>
              <w:jc w:val="center"/>
              <w:rPr>
                <w:rFonts w:hint="default" w:ascii="Arial" w:hAnsi="Arial" w:eastAsia="Calibri" w:cs="Arial"/>
                <w:b/>
                <w:sz w:val="18"/>
                <w:szCs w:val="16"/>
                <w:lang w:val="pt-PT" w:eastAsia="en-US"/>
              </w:rPr>
            </w:pPr>
            <w:r>
              <w:rPr>
                <w:rFonts w:ascii="Arial" w:hAnsi="Arial" w:eastAsia="Calibri" w:cs="Arial"/>
                <w:b/>
                <w:sz w:val="18"/>
                <w:szCs w:val="16"/>
                <w:lang w:eastAsia="en-US"/>
              </w:rPr>
              <w:t>SUBDESTACAMENTO TERRITORIAL DE ALBUFEIRA</w:t>
            </w:r>
          </w:p>
        </w:tc>
        <w:tc>
          <w:tcPr>
            <w:tcW w:w="4985" w:type="dxa"/>
            <w:tcBorders>
              <w:top w:val="nil"/>
              <w:left w:val="single" w:color="A6A6A6" w:sz="4" w:space="0"/>
              <w:bottom w:val="nil"/>
              <w:right w:val="nil"/>
            </w:tcBorders>
            <w:vAlign w:val="center"/>
          </w:tcPr>
          <w:p w14:paraId="3F92EFEA">
            <w:pPr>
              <w:tabs>
                <w:tab w:val="center" w:pos="4252"/>
                <w:tab w:val="right" w:pos="8504"/>
              </w:tabs>
              <w:jc w:val="both"/>
              <w:rPr>
                <w:rFonts w:ascii="Calibri" w:hAnsi="Calibri" w:eastAsia="Calibri"/>
                <w:sz w:val="14"/>
                <w:szCs w:val="16"/>
                <w:lang w:eastAsia="en-US"/>
              </w:rPr>
            </w:pPr>
          </w:p>
        </w:tc>
      </w:tr>
      <w:tr w14:paraId="06E053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1349" w:type="dxa"/>
            <w:vMerge w:val="continue"/>
            <w:tcBorders>
              <w:left w:val="nil"/>
              <w:right w:val="nil"/>
            </w:tcBorders>
            <w:vAlign w:val="center"/>
          </w:tcPr>
          <w:p w14:paraId="1FDC78DE">
            <w:pPr>
              <w:tabs>
                <w:tab w:val="center" w:pos="4252"/>
                <w:tab w:val="right" w:pos="8504"/>
              </w:tabs>
              <w:rPr>
                <w:rFonts w:ascii="Calibri" w:hAnsi="Calibri" w:eastAsia="Calibri"/>
                <w:sz w:val="22"/>
                <w:szCs w:val="22"/>
                <w:lang w:eastAsia="en-US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6A44DC">
            <w:pPr>
              <w:tabs>
                <w:tab w:val="center" w:pos="4252"/>
                <w:tab w:val="right" w:pos="8504"/>
              </w:tabs>
              <w:rPr>
                <w:rFonts w:ascii="Arial" w:hAnsi="Arial" w:eastAsia="Calibri" w:cs="Arial"/>
                <w:color w:val="595959"/>
                <w:sz w:val="16"/>
                <w:szCs w:val="16"/>
                <w:lang w:eastAsia="en-US"/>
              </w:rPr>
            </w:pPr>
            <w:r>
              <w:rPr>
                <w:rFonts w:ascii="Arial" w:hAnsi="Arial" w:cs="Arial"/>
                <w:color w:val="595959"/>
                <w:sz w:val="16"/>
                <w:szCs w:val="16"/>
              </w:rPr>
              <w:t>E.A.</w:t>
            </w:r>
          </w:p>
        </w:tc>
        <w:tc>
          <w:tcPr>
            <w:tcW w:w="2665" w:type="dxa"/>
            <w:tcBorders>
              <w:top w:val="nil"/>
              <w:left w:val="nil"/>
              <w:bottom w:val="nil"/>
              <w:right w:val="single" w:color="A6A6A6" w:sz="4" w:space="0"/>
            </w:tcBorders>
            <w:vAlign w:val="center"/>
          </w:tcPr>
          <w:p w14:paraId="1AD633D9">
            <w:pPr>
              <w:tabs>
                <w:tab w:val="center" w:pos="4252"/>
                <w:tab w:val="right" w:pos="8504"/>
              </w:tabs>
              <w:rPr>
                <w:rFonts w:ascii="Arial" w:hAnsi="Arial" w:eastAsia="Calibri" w:cs="Arial"/>
                <w:b/>
                <w:sz w:val="18"/>
                <w:szCs w:val="16"/>
                <w:lang w:eastAsia="en-US"/>
              </w:rPr>
            </w:pPr>
            <w:r>
              <w:rPr>
                <w:rFonts w:ascii="Arial" w:hAnsi="Arial" w:eastAsia="Calibri" w:cs="Arial"/>
                <w:b/>
                <w:sz w:val="18"/>
                <w:szCs w:val="16"/>
                <w:lang w:eastAsia="en-US"/>
              </w:rPr>
              <w:t>220080350</w:t>
            </w:r>
          </w:p>
        </w:tc>
        <w:tc>
          <w:tcPr>
            <w:tcW w:w="4985" w:type="dxa"/>
            <w:tcBorders>
              <w:top w:val="nil"/>
              <w:left w:val="single" w:color="A6A6A6" w:sz="4" w:space="0"/>
              <w:bottom w:val="nil"/>
              <w:right w:val="nil"/>
            </w:tcBorders>
            <w:vAlign w:val="center"/>
          </w:tcPr>
          <w:p w14:paraId="6E18EC0B">
            <w:pPr>
              <w:tabs>
                <w:tab w:val="center" w:pos="4252"/>
                <w:tab w:val="right" w:pos="8504"/>
              </w:tabs>
              <w:jc w:val="both"/>
              <w:rPr>
                <w:rFonts w:ascii="Calibri" w:hAnsi="Calibri" w:eastAsia="Calibri"/>
                <w:sz w:val="14"/>
                <w:szCs w:val="16"/>
                <w:lang w:eastAsia="en-US"/>
              </w:rPr>
            </w:pPr>
          </w:p>
        </w:tc>
      </w:tr>
      <w:tr w14:paraId="1E92BF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8" w:hRule="atLeast"/>
        </w:trPr>
        <w:tc>
          <w:tcPr>
            <w:tcW w:w="1349" w:type="dxa"/>
            <w:vMerge w:val="continue"/>
            <w:tcBorders>
              <w:left w:val="nil"/>
              <w:right w:val="nil"/>
            </w:tcBorders>
            <w:vAlign w:val="center"/>
          </w:tcPr>
          <w:p w14:paraId="6E0D5EDF">
            <w:pPr>
              <w:tabs>
                <w:tab w:val="center" w:pos="4252"/>
                <w:tab w:val="right" w:pos="8504"/>
              </w:tabs>
              <w:rPr>
                <w:rFonts w:ascii="Calibri" w:hAnsi="Calibri" w:eastAsia="Calibri"/>
                <w:sz w:val="22"/>
                <w:szCs w:val="22"/>
                <w:lang w:eastAsia="en-US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EF6A2F">
            <w:pPr>
              <w:tabs>
                <w:tab w:val="center" w:pos="4252"/>
                <w:tab w:val="right" w:pos="8504"/>
              </w:tabs>
              <w:rPr>
                <w:rFonts w:ascii="Arial" w:hAnsi="Arial" w:eastAsia="Calibri" w:cs="Arial"/>
                <w:color w:val="595959"/>
                <w:sz w:val="16"/>
                <w:szCs w:val="16"/>
                <w:lang w:eastAsia="en-US"/>
              </w:rPr>
            </w:pPr>
            <w:r>
              <w:rPr>
                <w:rFonts w:ascii="Arial" w:hAnsi="Arial" w:cs="Arial"/>
                <w:color w:val="595959"/>
                <w:sz w:val="16"/>
                <w:szCs w:val="16"/>
              </w:rPr>
              <w:t>NUIPC</w:t>
            </w:r>
          </w:p>
        </w:tc>
        <w:tc>
          <w:tcPr>
            <w:tcW w:w="2665" w:type="dxa"/>
            <w:tcBorders>
              <w:top w:val="nil"/>
              <w:left w:val="nil"/>
              <w:bottom w:val="nil"/>
              <w:right w:val="single" w:color="A6A6A6" w:sz="4" w:space="0"/>
            </w:tcBorders>
            <w:vAlign w:val="center"/>
          </w:tcPr>
          <w:p w14:paraId="2546C1B8">
            <w:pPr>
              <w:tabs>
                <w:tab w:val="center" w:pos="4252"/>
                <w:tab w:val="right" w:pos="8504"/>
              </w:tabs>
              <w:rPr>
                <w:rFonts w:hint="default" w:ascii="Arial" w:hAnsi="Arial" w:eastAsia="Calibri" w:cs="Arial"/>
                <w:b/>
                <w:sz w:val="18"/>
                <w:szCs w:val="18"/>
                <w:lang w:val="pt-PT" w:eastAsia="en-US"/>
              </w:rPr>
            </w:pPr>
            <w:r>
              <w:rPr>
                <w:rFonts w:hint="default" w:ascii="Arial" w:hAnsi="Arial" w:eastAsia="Calibri" w:cs="Arial"/>
                <w:b/>
                <w:sz w:val="18"/>
                <w:szCs w:val="18"/>
                <w:lang w:val="pt-PT" w:eastAsia="en-US"/>
              </w:rPr>
              <w:t>{nuipc}</w:t>
            </w:r>
          </w:p>
        </w:tc>
        <w:tc>
          <w:tcPr>
            <w:tcW w:w="4985" w:type="dxa"/>
            <w:tcBorders>
              <w:top w:val="nil"/>
              <w:left w:val="single" w:color="A6A6A6" w:sz="4" w:space="0"/>
              <w:bottom w:val="nil"/>
              <w:right w:val="nil"/>
            </w:tcBorders>
            <w:vAlign w:val="center"/>
          </w:tcPr>
          <w:p w14:paraId="37EF72D8">
            <w:pPr>
              <w:tabs>
                <w:tab w:val="center" w:pos="4252"/>
                <w:tab w:val="right" w:pos="8504"/>
              </w:tabs>
              <w:jc w:val="both"/>
              <w:rPr>
                <w:rFonts w:ascii="Calibri" w:hAnsi="Calibri" w:eastAsia="Calibri"/>
                <w:sz w:val="14"/>
                <w:szCs w:val="16"/>
                <w:lang w:eastAsia="en-US"/>
              </w:rPr>
            </w:pPr>
          </w:p>
        </w:tc>
      </w:tr>
      <w:tr w14:paraId="573ACC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1349" w:type="dxa"/>
            <w:vMerge w:val="continue"/>
            <w:tcBorders>
              <w:left w:val="nil"/>
              <w:right w:val="nil"/>
            </w:tcBorders>
            <w:vAlign w:val="center"/>
          </w:tcPr>
          <w:p w14:paraId="10CD3471">
            <w:pPr>
              <w:tabs>
                <w:tab w:val="center" w:pos="4252"/>
                <w:tab w:val="right" w:pos="8504"/>
              </w:tabs>
              <w:jc w:val="both"/>
              <w:rPr>
                <w:rFonts w:ascii="Calibri" w:hAnsi="Calibri" w:eastAsia="Calibri"/>
                <w:sz w:val="14"/>
                <w:szCs w:val="22"/>
                <w:lang w:eastAsia="en-US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1E4175">
            <w:pPr>
              <w:tabs>
                <w:tab w:val="center" w:pos="4252"/>
                <w:tab w:val="right" w:pos="8504"/>
              </w:tabs>
              <w:rPr>
                <w:rFonts w:ascii="Arial" w:hAnsi="Arial" w:eastAsia="Calibri" w:cs="Arial"/>
                <w:color w:val="595959"/>
                <w:sz w:val="16"/>
                <w:szCs w:val="16"/>
                <w:lang w:eastAsia="en-US"/>
              </w:rPr>
            </w:pPr>
            <w:r>
              <w:rPr>
                <w:rFonts w:ascii="Arial" w:hAnsi="Arial" w:cs="Arial"/>
                <w:color w:val="595959"/>
                <w:sz w:val="16"/>
                <w:szCs w:val="16"/>
              </w:rPr>
              <w:t>DILIGÊNCIA</w:t>
            </w:r>
          </w:p>
        </w:tc>
        <w:tc>
          <w:tcPr>
            <w:tcW w:w="2665" w:type="dxa"/>
            <w:tcBorders>
              <w:top w:val="nil"/>
              <w:left w:val="nil"/>
              <w:bottom w:val="nil"/>
              <w:right w:val="single" w:color="A6A6A6" w:sz="4" w:space="0"/>
            </w:tcBorders>
            <w:vAlign w:val="center"/>
          </w:tcPr>
          <w:p w14:paraId="0D6B5241">
            <w:pPr>
              <w:tabs>
                <w:tab w:val="center" w:pos="4252"/>
                <w:tab w:val="right" w:pos="8504"/>
              </w:tabs>
              <w:rPr>
                <w:rFonts w:ascii="Arial" w:hAnsi="Arial" w:eastAsia="Calibri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eastAsia="Calibri" w:cs="Arial"/>
                <w:b/>
                <w:sz w:val="18"/>
                <w:szCs w:val="16"/>
                <w:lang w:eastAsia="en-US"/>
              </w:rPr>
              <w:fldChar w:fldCharType="begin">
                <w:ffData>
                  <w:name w:val="Texto148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eastAsia="Calibri" w:cs="Arial"/>
                <w:b/>
                <w:sz w:val="18"/>
                <w:szCs w:val="16"/>
                <w:lang w:eastAsia="en-US"/>
              </w:rPr>
              <w:instrText xml:space="preserve"> FORMTEXT </w:instrText>
            </w:r>
            <w:r>
              <w:rPr>
                <w:rFonts w:ascii="Arial" w:hAnsi="Arial" w:eastAsia="Calibri" w:cs="Arial"/>
                <w:b/>
                <w:sz w:val="18"/>
                <w:szCs w:val="16"/>
                <w:lang w:eastAsia="en-US"/>
              </w:rPr>
              <w:fldChar w:fldCharType="separate"/>
            </w:r>
            <w:r>
              <w:rPr>
                <w:rFonts w:ascii="Arial" w:hAnsi="Arial" w:eastAsia="Calibri" w:cs="Arial"/>
                <w:b/>
                <w:sz w:val="18"/>
                <w:szCs w:val="16"/>
                <w:lang w:eastAsia="en-US"/>
              </w:rPr>
              <w:t>     </w:t>
            </w:r>
            <w:r>
              <w:rPr>
                <w:rFonts w:ascii="Arial" w:hAnsi="Arial" w:eastAsia="Calibri" w:cs="Arial"/>
                <w:b/>
                <w:sz w:val="18"/>
                <w:szCs w:val="16"/>
                <w:lang w:eastAsia="en-US"/>
              </w:rPr>
              <w:fldChar w:fldCharType="end"/>
            </w:r>
          </w:p>
        </w:tc>
        <w:tc>
          <w:tcPr>
            <w:tcW w:w="4985" w:type="dxa"/>
            <w:tcBorders>
              <w:top w:val="nil"/>
              <w:left w:val="single" w:color="A6A6A6" w:sz="4" w:space="0"/>
              <w:bottom w:val="nil"/>
              <w:right w:val="nil"/>
            </w:tcBorders>
            <w:vAlign w:val="center"/>
          </w:tcPr>
          <w:p w14:paraId="24CEFDAD">
            <w:pPr>
              <w:tabs>
                <w:tab w:val="center" w:pos="4252"/>
                <w:tab w:val="right" w:pos="8504"/>
              </w:tabs>
              <w:jc w:val="both"/>
              <w:rPr>
                <w:rFonts w:ascii="Calibri" w:hAnsi="Calibri" w:eastAsia="Calibri"/>
                <w:sz w:val="14"/>
                <w:szCs w:val="16"/>
                <w:lang w:eastAsia="en-US"/>
              </w:rPr>
            </w:pPr>
          </w:p>
        </w:tc>
      </w:tr>
      <w:tr w14:paraId="5078A5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1349" w:type="dxa"/>
            <w:vMerge w:val="continue"/>
            <w:tcBorders>
              <w:left w:val="nil"/>
              <w:bottom w:val="single" w:color="A6A6A6" w:sz="4" w:space="0"/>
              <w:right w:val="nil"/>
            </w:tcBorders>
            <w:vAlign w:val="center"/>
          </w:tcPr>
          <w:p w14:paraId="205AAE2C">
            <w:pPr>
              <w:tabs>
                <w:tab w:val="center" w:pos="4252"/>
                <w:tab w:val="right" w:pos="8504"/>
              </w:tabs>
              <w:jc w:val="both"/>
              <w:rPr>
                <w:rFonts w:ascii="Calibri" w:hAnsi="Calibri" w:eastAsia="Calibri"/>
                <w:sz w:val="14"/>
                <w:szCs w:val="22"/>
                <w:lang w:eastAsia="en-US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color="A6A6A6" w:sz="4" w:space="0"/>
              <w:right w:val="nil"/>
            </w:tcBorders>
            <w:vAlign w:val="center"/>
          </w:tcPr>
          <w:p w14:paraId="07FCE435">
            <w:pPr>
              <w:tabs>
                <w:tab w:val="center" w:pos="4252"/>
                <w:tab w:val="right" w:pos="8504"/>
              </w:tabs>
              <w:rPr>
                <w:rFonts w:ascii="Arial" w:hAnsi="Arial" w:cs="Arial"/>
                <w:color w:val="595959"/>
                <w:sz w:val="16"/>
                <w:szCs w:val="16"/>
              </w:rPr>
            </w:pPr>
          </w:p>
        </w:tc>
        <w:tc>
          <w:tcPr>
            <w:tcW w:w="2665" w:type="dxa"/>
            <w:tcBorders>
              <w:top w:val="nil"/>
              <w:left w:val="nil"/>
              <w:bottom w:val="single" w:color="A6A6A6" w:sz="4" w:space="0"/>
              <w:right w:val="single" w:color="A6A6A6" w:sz="4" w:space="0"/>
            </w:tcBorders>
            <w:vAlign w:val="center"/>
          </w:tcPr>
          <w:p w14:paraId="126F726F">
            <w:pPr>
              <w:tabs>
                <w:tab w:val="center" w:pos="4252"/>
                <w:tab w:val="right" w:pos="8504"/>
              </w:tabs>
              <w:rPr>
                <w:rFonts w:ascii="Arial" w:hAnsi="Arial" w:eastAsia="Calibri" w:cs="Arial"/>
                <w:b/>
                <w:sz w:val="18"/>
                <w:szCs w:val="18"/>
                <w:lang w:eastAsia="en-US"/>
              </w:rPr>
            </w:pPr>
          </w:p>
        </w:tc>
        <w:tc>
          <w:tcPr>
            <w:tcW w:w="4985" w:type="dxa"/>
            <w:tcBorders>
              <w:top w:val="nil"/>
              <w:left w:val="single" w:color="A6A6A6" w:sz="4" w:space="0"/>
              <w:bottom w:val="single" w:color="A6A6A6" w:sz="4" w:space="0"/>
              <w:right w:val="nil"/>
            </w:tcBorders>
            <w:vAlign w:val="center"/>
          </w:tcPr>
          <w:p w14:paraId="15E979B4">
            <w:pPr>
              <w:tabs>
                <w:tab w:val="center" w:pos="4252"/>
                <w:tab w:val="right" w:pos="8504"/>
              </w:tabs>
              <w:jc w:val="both"/>
              <w:rPr>
                <w:rFonts w:ascii="Calibri" w:hAnsi="Calibri" w:eastAsia="Calibri"/>
                <w:sz w:val="14"/>
                <w:szCs w:val="16"/>
                <w:lang w:eastAsia="en-US"/>
              </w:rPr>
            </w:pPr>
          </w:p>
        </w:tc>
      </w:tr>
      <w:bookmarkEnd w:id="0"/>
    </w:tbl>
    <w:p w14:paraId="1B38768F">
      <w:pPr>
        <w:tabs>
          <w:tab w:val="left" w:pos="4905"/>
        </w:tabs>
        <w:rPr>
          <w:rFonts w:ascii="Segoe UI" w:hAnsi="Segoe UI" w:cs="Segoe UI"/>
          <w:b/>
          <w:spacing w:val="50"/>
          <w:sz w:val="10"/>
          <w:szCs w:val="10"/>
        </w:rPr>
      </w:pPr>
      <w:bookmarkStart w:id="1" w:name="_GoBack"/>
      <w:bookmarkEnd w:id="1"/>
    </w:p>
    <w:tbl>
      <w:tblPr>
        <w:tblStyle w:val="16"/>
        <w:tblW w:w="4899" w:type="pct"/>
        <w:tblInd w:w="-17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1"/>
        <w:gridCol w:w="1952"/>
        <w:gridCol w:w="739"/>
        <w:gridCol w:w="6808"/>
      </w:tblGrid>
      <w:tr w14:paraId="2058DD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3" w:hRule="atLeast"/>
        </w:trPr>
        <w:tc>
          <w:tcPr>
            <w:tcW w:w="5000" w:type="pct"/>
            <w:gridSpan w:val="4"/>
          </w:tcPr>
          <w:p w14:paraId="18ECDD2C">
            <w:pPr>
              <w:tabs>
                <w:tab w:val="center" w:pos="4997"/>
                <w:tab w:val="left" w:pos="7384"/>
              </w:tabs>
              <w:rPr>
                <w:rFonts w:ascii="Segoe UI" w:hAnsi="Segoe UI" w:cs="Segoe UI"/>
                <w:b/>
              </w:rPr>
            </w:pPr>
            <w:r>
              <w:rPr>
                <w:rFonts w:ascii="Segoe UI" w:hAnsi="Segoe UI" w:cs="Segoe UI"/>
                <w:b/>
                <w:sz w:val="26"/>
                <w:szCs w:val="26"/>
              </w:rPr>
              <w:tab/>
            </w:r>
            <w:r>
              <w:rPr>
                <w:rFonts w:ascii="Segoe UI" w:hAnsi="Segoe UI" w:cs="Segoe UI"/>
                <w:b/>
                <w:sz w:val="26"/>
                <w:szCs w:val="26"/>
              </w:rPr>
              <w:t>NOTIFICAÇÃO DE PRESERVAÇÃO E ENTREGA DE IMAGENS DE VIDEOVIGILÂNCIA</w:t>
            </w:r>
          </w:p>
        </w:tc>
      </w:tr>
      <w:tr w14:paraId="6C2297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6" w:hRule="atLeast"/>
        </w:trPr>
        <w:tc>
          <w:tcPr>
            <w:tcW w:w="5000" w:type="pct"/>
            <w:gridSpan w:val="4"/>
          </w:tcPr>
          <w:p w14:paraId="148A321D">
            <w:pPr>
              <w:ind w:right="-108"/>
              <w:rPr>
                <w:rFonts w:ascii="Segoe UI" w:hAnsi="Segoe UI" w:cs="Segoe UI"/>
                <w:sz w:val="4"/>
                <w:szCs w:val="4"/>
              </w:rPr>
            </w:pPr>
          </w:p>
          <w:p w14:paraId="023BF4D3">
            <w:pPr>
              <w:ind w:right="-108"/>
              <w:rPr>
                <w:rFonts w:ascii="Segoe UI" w:hAnsi="Segoe UI" w:cs="Segoe UI"/>
                <w:sz w:val="4"/>
                <w:szCs w:val="4"/>
              </w:rPr>
            </w:pPr>
          </w:p>
          <w:p w14:paraId="586F493F">
            <w:pPr>
              <w:ind w:right="-108"/>
              <w:rPr>
                <w:rFonts w:ascii="Segoe UI" w:hAnsi="Segoe UI" w:cs="Segoe UI"/>
                <w:sz w:val="4"/>
                <w:szCs w:val="4"/>
              </w:rPr>
            </w:pPr>
          </w:p>
        </w:tc>
      </w:tr>
      <w:tr w14:paraId="53A625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</w:trPr>
        <w:tc>
          <w:tcPr>
            <w:tcW w:w="5000" w:type="pct"/>
            <w:gridSpan w:val="4"/>
            <w:tcBorders>
              <w:bottom w:val="single" w:color="auto" w:sz="4" w:space="0"/>
            </w:tcBorders>
          </w:tcPr>
          <w:p w14:paraId="0DAF4CFC">
            <w:pPr>
              <w:ind w:right="-108"/>
              <w:rPr>
                <w:rFonts w:ascii="Segoe UI" w:hAnsi="Segoe UI" w:cs="Segoe UI"/>
                <w:b/>
                <w:color w:val="000000" w:themeColor="text1"/>
                <w:sz w:val="18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" w:hAnsi="Segoe UI" w:cs="Segoe UI"/>
                <w:b/>
                <w:color w:val="000000" w:themeColor="text1"/>
                <w:sz w:val="18"/>
                <w:szCs w:val="20"/>
                <w14:textFill>
                  <w14:solidFill>
                    <w14:schemeClr w14:val="tx1"/>
                  </w14:solidFill>
                </w14:textFill>
              </w:rPr>
              <w:t>DATA/HORA DA NOTIFICAÇÃO</w:t>
            </w:r>
          </w:p>
        </w:tc>
      </w:tr>
      <w:tr w14:paraId="371ABD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348" w:type="pct"/>
            <w:tcBorders>
              <w:top w:val="single" w:color="auto" w:sz="4" w:space="0"/>
            </w:tcBorders>
          </w:tcPr>
          <w:p w14:paraId="17E29E8F">
            <w:pPr>
              <w:spacing w:before="120" w:after="120"/>
              <w:ind w:right="-108"/>
              <w:rPr>
                <w:rFonts w:ascii="Segoe UI" w:hAnsi="Segoe UI" w:cs="Segoe UI"/>
                <w:b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" w:hAnsi="Segoe UI" w:cs="Segoe UI"/>
                <w:b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w:t>Data:</w:t>
            </w:r>
          </w:p>
        </w:tc>
        <w:tc>
          <w:tcPr>
            <w:tcW w:w="956" w:type="pct"/>
            <w:tcBorders>
              <w:top w:val="single" w:color="auto" w:sz="4" w:space="0"/>
            </w:tcBorders>
          </w:tcPr>
          <w:p w14:paraId="7E003880">
            <w:pPr>
              <w:spacing w:before="120" w:after="120"/>
              <w:ind w:left="-107" w:right="-108"/>
              <w:jc w:val="both"/>
              <w:rPr>
                <w:rFonts w:ascii="Segoe UI" w:hAnsi="Segoe UI" w:cs="Segoe UI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____/____/______</w:t>
            </w:r>
          </w:p>
        </w:tc>
        <w:tc>
          <w:tcPr>
            <w:tcW w:w="362" w:type="pct"/>
            <w:tcBorders>
              <w:top w:val="single" w:color="auto" w:sz="4" w:space="0"/>
            </w:tcBorders>
          </w:tcPr>
          <w:p w14:paraId="0C0CAFD8">
            <w:pPr>
              <w:spacing w:before="120" w:after="120"/>
              <w:ind w:right="-108"/>
              <w:rPr>
                <w:rFonts w:ascii="Segoe UI" w:hAnsi="Segoe UI" w:cs="Segoe UI"/>
                <w:b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" w:hAnsi="Segoe UI" w:cs="Segoe UI"/>
                <w:b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w:t>Hora:</w:t>
            </w:r>
          </w:p>
        </w:tc>
        <w:tc>
          <w:tcPr>
            <w:tcW w:w="3334" w:type="pct"/>
          </w:tcPr>
          <w:p w14:paraId="5B938BED">
            <w:pPr>
              <w:spacing w:before="120" w:after="120"/>
              <w:ind w:right="-108"/>
              <w:jc w:val="both"/>
              <w:rPr>
                <w:rFonts w:ascii="Segoe UI" w:hAnsi="Segoe UI" w:cs="Segoe UI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____H____</w:t>
            </w:r>
          </w:p>
        </w:tc>
      </w:tr>
      <w:tr w14:paraId="77D86C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" w:hRule="atLeast"/>
        </w:trPr>
        <w:tc>
          <w:tcPr>
            <w:tcW w:w="5000" w:type="pct"/>
            <w:gridSpan w:val="4"/>
          </w:tcPr>
          <w:p w14:paraId="4197964F">
            <w:pPr>
              <w:ind w:right="-108"/>
              <w:rPr>
                <w:rFonts w:ascii="Segoe UI" w:hAnsi="Segoe UI" w:cs="Segoe UI"/>
                <w:color w:val="000000" w:themeColor="text1"/>
                <w:sz w:val="4"/>
                <w:szCs w:val="4"/>
                <w14:textFill>
                  <w14:solidFill>
                    <w14:schemeClr w14:val="tx1"/>
                  </w14:solidFill>
                </w14:textFill>
              </w:rPr>
            </w:pPr>
          </w:p>
          <w:p w14:paraId="5BAD55A7">
            <w:pPr>
              <w:ind w:right="-108"/>
              <w:rPr>
                <w:rFonts w:ascii="Segoe UI" w:hAnsi="Segoe UI" w:cs="Segoe UI"/>
                <w:color w:val="000000" w:themeColor="text1"/>
                <w:sz w:val="4"/>
                <w:szCs w:val="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8A45E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5000" w:type="pct"/>
            <w:gridSpan w:val="4"/>
            <w:vAlign w:val="bottom"/>
          </w:tcPr>
          <w:p w14:paraId="1C8BB1D0">
            <w:pPr>
              <w:pBdr>
                <w:bottom w:val="single" w:color="auto" w:sz="4" w:space="1"/>
              </w:pBdr>
              <w:spacing w:after="120"/>
              <w:ind w:left="34" w:right="-108"/>
              <w:jc w:val="both"/>
              <w:rPr>
                <w:rFonts w:ascii="Segoe UI" w:hAnsi="Segoe UI" w:cs="Segoe UI"/>
                <w:b/>
                <w:color w:val="000000" w:themeColor="text1"/>
                <w:sz w:val="18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" w:hAnsi="Segoe UI" w:cs="Segoe UI"/>
                <w:b/>
                <w:color w:val="000000" w:themeColor="text1"/>
                <w:sz w:val="18"/>
                <w:szCs w:val="20"/>
                <w14:textFill>
                  <w14:solidFill>
                    <w14:schemeClr w14:val="tx1"/>
                  </w14:solidFill>
                </w14:textFill>
              </w:rPr>
              <w:t>IDENTIFICAÇÃO DO LOCAL</w:t>
            </w:r>
          </w:p>
          <w:p w14:paraId="64CBF088">
            <w:pPr>
              <w:pBdr>
                <w:bottom w:val="single" w:color="auto" w:sz="4" w:space="1"/>
              </w:pBdr>
              <w:spacing w:after="120"/>
              <w:ind w:left="34" w:right="-108"/>
              <w:jc w:val="both"/>
              <w:rPr>
                <w:rStyle w:val="6"/>
                <w:rFonts w:ascii="Arial" w:hAnsi="Arial" w:cs="Arial"/>
                <w:b/>
                <w:bCs/>
                <w:i w:val="0"/>
                <w:iCs w:val="0"/>
                <w:color w:val="202124"/>
                <w:sz w:val="42"/>
                <w:szCs w:val="42"/>
              </w:rPr>
            </w:pPr>
            <w:r>
              <w:rPr>
                <w:rFonts w:ascii="Segoe UI" w:hAnsi="Segoe UI" w:cs="Segoe UI"/>
                <w:sz w:val="16"/>
                <w:szCs w:val="16"/>
              </w:rPr>
              <w:t xml:space="preserve">O (A) Denominação comercial </w:t>
            </w:r>
            <w:r>
              <w:rPr>
                <w:rFonts w:ascii="Segoe UI" w:hAnsi="Segoe UI" w:cs="Segoe UI"/>
                <w:sz w:val="12"/>
                <w:szCs w:val="12"/>
              </w:rPr>
              <w:t>(se aplicável)</w:t>
            </w:r>
            <w:r>
              <w:rPr>
                <w:rFonts w:ascii="Segoe UI" w:hAnsi="Segoe UI" w:cs="Segoe UI"/>
                <w:sz w:val="16"/>
                <w:szCs w:val="16"/>
              </w:rPr>
              <w:t xml:space="preserve">: </w:t>
            </w: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Fonts w:hint="default" w:ascii="Arial" w:hAnsi="Arial" w:eastAsia="Calibri" w:cs="Arial"/>
                <w:b/>
                <w:sz w:val="18"/>
                <w:szCs w:val="18"/>
                <w:lang w:val="pt-PT" w:eastAsia="en-US"/>
              </w:rPr>
              <w:t>{denominacao}</w:t>
            </w:r>
          </w:p>
          <w:p w14:paraId="19365372">
            <w:pPr>
              <w:pBdr>
                <w:bottom w:val="single" w:color="auto" w:sz="4" w:space="1"/>
              </w:pBdr>
              <w:spacing w:after="120"/>
              <w:ind w:left="34" w:right="-108"/>
              <w:jc w:val="both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sz w:val="16"/>
                <w:szCs w:val="16"/>
              </w:rPr>
              <w:t xml:space="preserve">Morada: </w:t>
            </w:r>
            <w:r>
              <w:rPr>
                <w:rFonts w:ascii="Arial" w:hAnsi="Arial" w:cs="Arial"/>
                <w:b/>
                <w:bCs/>
                <w:color w:val="222222"/>
                <w:sz w:val="21"/>
                <w:szCs w:val="21"/>
              </w:rPr>
              <w:t> </w:t>
            </w: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Fonts w:hint="default" w:ascii="Arial" w:hAnsi="Arial" w:eastAsia="Calibri" w:cs="Arial"/>
                <w:b/>
                <w:sz w:val="18"/>
                <w:szCs w:val="18"/>
                <w:lang w:val="pt-PT" w:eastAsia="en-US"/>
              </w:rPr>
              <w:t>{morada}</w:t>
            </w:r>
          </w:p>
          <w:p w14:paraId="2854AB09">
            <w:pPr>
              <w:pBdr>
                <w:bottom w:val="single" w:color="auto" w:sz="4" w:space="1"/>
              </w:pBdr>
              <w:spacing w:after="120"/>
              <w:ind w:left="34" w:right="-108"/>
              <w:jc w:val="both"/>
              <w:rPr>
                <w:rFonts w:ascii="Segoe UI" w:hAnsi="Segoe UI" w:cs="Segoe UI"/>
                <w:color w:val="000000"/>
                <w:sz w:val="16"/>
                <w:szCs w:val="16"/>
              </w:rPr>
            </w:pPr>
            <w:r>
              <w:rPr>
                <w:rFonts w:ascii="Segoe UI" w:hAnsi="Segoe UI" w:cs="Segoe UI"/>
                <w:b/>
                <w:color w:val="000000" w:themeColor="text1"/>
                <w:sz w:val="18"/>
                <w:szCs w:val="20"/>
                <w14:textFill>
                  <w14:solidFill>
                    <w14:schemeClr w14:val="tx1"/>
                  </w14:solidFill>
                </w14:textFill>
              </w:rPr>
              <w:t>IDENTIFICAÇÃO DO NOTIFICADO</w:t>
            </w:r>
          </w:p>
          <w:p w14:paraId="506AA214">
            <w:pPr>
              <w:spacing w:line="276" w:lineRule="auto"/>
              <w:ind w:left="34" w:right="-108"/>
              <w:jc w:val="both"/>
              <w:rPr>
                <w:rFonts w:ascii="Segoe UI" w:hAnsi="Segoe UI" w:cs="Segoe UI"/>
                <w:color w:val="000000"/>
                <w:sz w:val="16"/>
                <w:szCs w:val="16"/>
              </w:rPr>
            </w:pPr>
            <w:r>
              <w:rPr>
                <w:rFonts w:ascii="Segoe UI" w:hAnsi="Segoe UI" w:cs="Segoe UI"/>
                <w:b/>
                <w:color w:val="000000"/>
                <w:sz w:val="16"/>
                <w:szCs w:val="16"/>
              </w:rPr>
              <w:t>Nome:</w:t>
            </w:r>
            <w:r>
              <w:rPr>
                <w:rFonts w:ascii="Segoe UI" w:hAnsi="Segoe UI" w:cs="Segoe UI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Segoe UI" w:hAnsi="Segoe UI" w:cs="Segoe UI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w:t>_______________________________________________________________________________________________________________________________________________</w:t>
            </w:r>
          </w:p>
          <w:p w14:paraId="6C515727">
            <w:pPr>
              <w:spacing w:line="276" w:lineRule="auto"/>
              <w:ind w:left="34" w:right="-108"/>
              <w:jc w:val="both"/>
              <w:rPr>
                <w:rFonts w:ascii="Segoe UI" w:hAnsi="Segoe UI" w:cs="Segoe UI"/>
                <w:color w:val="000000"/>
                <w:sz w:val="16"/>
                <w:szCs w:val="16"/>
              </w:rPr>
            </w:pPr>
            <w:r>
              <w:rPr>
                <w:rFonts w:ascii="Segoe UI" w:hAnsi="Segoe UI" w:cs="Segoe UI"/>
                <w:b/>
                <w:color w:val="000000"/>
                <w:sz w:val="16"/>
                <w:szCs w:val="16"/>
              </w:rPr>
              <w:t>Data de nascimento:</w:t>
            </w:r>
            <w:r>
              <w:rPr>
                <w:rFonts w:ascii="Segoe UI" w:hAnsi="Segoe UI" w:cs="Segoe UI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Segoe UI" w:hAnsi="Segoe UI" w:cs="Segoe UI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w:t xml:space="preserve">____/_____/________    </w:t>
            </w:r>
            <w:r>
              <w:rPr>
                <w:rFonts w:ascii="Segoe UI" w:hAnsi="Segoe UI" w:cs="Segoe UI"/>
                <w:b/>
                <w:color w:val="000000"/>
                <w:sz w:val="16"/>
                <w:szCs w:val="16"/>
              </w:rPr>
              <w:t>Documento de identificação:</w:t>
            </w:r>
            <w:r>
              <w:rPr>
                <w:rFonts w:ascii="Segoe UI" w:hAnsi="Segoe UI" w:cs="Segoe UI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Segoe UI" w:hAnsi="Segoe UI" w:cs="Segoe UI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w:t>_______________________________</w:t>
            </w:r>
            <w:r>
              <w:rPr>
                <w:rFonts w:ascii="Segoe UI" w:hAnsi="Segoe UI" w:cs="Segoe UI"/>
                <w:color w:val="000000"/>
                <w:sz w:val="16"/>
                <w:szCs w:val="16"/>
              </w:rPr>
              <w:t xml:space="preserve">  </w:t>
            </w:r>
            <w:r>
              <w:rPr>
                <w:rFonts w:ascii="Segoe UI" w:hAnsi="Segoe UI" w:cs="Segoe UI"/>
                <w:b/>
                <w:color w:val="000000"/>
                <w:sz w:val="16"/>
                <w:szCs w:val="16"/>
              </w:rPr>
              <w:t xml:space="preserve">nº </w:t>
            </w:r>
            <w:r>
              <w:rPr>
                <w:rFonts w:ascii="Segoe UI" w:hAnsi="Segoe UI" w:cs="Segoe UI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w:t>_____________________________________</w:t>
            </w:r>
          </w:p>
          <w:p w14:paraId="449CC27D">
            <w:pPr>
              <w:spacing w:line="276" w:lineRule="auto"/>
              <w:ind w:left="34" w:right="-108"/>
              <w:jc w:val="both"/>
              <w:rPr>
                <w:rFonts w:ascii="Segoe UI" w:hAnsi="Segoe UI" w:cs="Segoe UI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" w:hAnsi="Segoe UI" w:cs="Segoe UI"/>
                <w:b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w:t>Função exercida:</w:t>
            </w:r>
            <w:r>
              <w:rPr>
                <w:rFonts w:ascii="Segoe UI" w:hAnsi="Segoe UI" w:cs="Segoe UI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w:t xml:space="preserve"> ______________________________________________________________________   </w:t>
            </w:r>
            <w:r>
              <w:rPr>
                <w:rFonts w:ascii="Segoe UI" w:hAnsi="Segoe UI" w:cs="Segoe UI"/>
                <w:b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w:t>Contactos:</w:t>
            </w:r>
            <w:r>
              <w:rPr>
                <w:rFonts w:ascii="Segoe UI" w:hAnsi="Segoe UI" w:cs="Segoe UI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w:t xml:space="preserve"> _______________________________________________</w:t>
            </w:r>
          </w:p>
          <w:p w14:paraId="16C0F2C7">
            <w:pPr>
              <w:spacing w:line="276" w:lineRule="auto"/>
              <w:ind w:left="34" w:right="-108"/>
              <w:jc w:val="both"/>
              <w:rPr>
                <w:rFonts w:ascii="Segoe UI" w:hAnsi="Segoe UI" w:cs="Segoe UI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" w:hAnsi="Segoe UI" w:cs="Segoe UI"/>
                <w:b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w:t>Domicilio profissional:</w:t>
            </w:r>
            <w:r>
              <w:rPr>
                <w:rFonts w:ascii="Segoe UI" w:hAnsi="Segoe UI" w:cs="Segoe UI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w:t xml:space="preserve"> _____________________________________________________________________________________________________________________________</w:t>
            </w:r>
          </w:p>
          <w:p w14:paraId="5C2AA8A8">
            <w:pPr>
              <w:spacing w:line="276" w:lineRule="auto"/>
              <w:ind w:left="34"/>
              <w:rPr>
                <w:rFonts w:ascii="Segoe UI" w:hAnsi="Segoe UI" w:cs="Segoe UI"/>
                <w:sz w:val="16"/>
                <w:szCs w:val="16"/>
              </w:rPr>
            </w:pPr>
            <w:r>
              <w:rPr>
                <w:rFonts w:ascii="Segoe UI" w:hAnsi="Segoe UI" w:cs="Segoe UI"/>
                <w:b/>
                <w:sz w:val="16"/>
                <w:szCs w:val="16"/>
              </w:rPr>
              <w:t>É o responsável pelo tratamento dos dados recolhidos pelo sistema de videovigilância?</w:t>
            </w:r>
            <w:r>
              <w:rPr>
                <w:rFonts w:ascii="Segoe UI" w:hAnsi="Segoe UI" w:cs="Segoe UI"/>
                <w:sz w:val="16"/>
                <w:szCs w:val="16"/>
              </w:rPr>
              <w:t xml:space="preserve"> </w:t>
            </w:r>
            <w:r>
              <w:rPr>
                <w:rFonts w:ascii="Segoe UI" w:hAnsi="Segoe UI" w:cs="Segoe UI"/>
                <w:sz w:val="16"/>
                <w:szCs w:val="16"/>
              </w:rPr>
              <w:fldChar w:fldCharType="begin">
                <w:ffData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Segoe UI" w:hAnsi="Segoe UI" w:cs="Segoe UI"/>
                <w:sz w:val="16"/>
                <w:szCs w:val="16"/>
              </w:rPr>
              <w:instrText xml:space="preserve"> FORMCHECKBOX </w:instrText>
            </w:r>
            <w:r>
              <w:rPr>
                <w:rFonts w:ascii="Segoe UI" w:hAnsi="Segoe UI" w:cs="Segoe UI"/>
                <w:sz w:val="16"/>
                <w:szCs w:val="16"/>
              </w:rPr>
              <w:fldChar w:fldCharType="separate"/>
            </w:r>
            <w:r>
              <w:rPr>
                <w:rFonts w:ascii="Segoe UI" w:hAnsi="Segoe UI" w:cs="Segoe UI"/>
                <w:sz w:val="16"/>
                <w:szCs w:val="16"/>
              </w:rPr>
              <w:fldChar w:fldCharType="end"/>
            </w:r>
            <w:r>
              <w:rPr>
                <w:rFonts w:ascii="Segoe UI" w:hAnsi="Segoe UI" w:cs="Segoe UI"/>
                <w:sz w:val="16"/>
                <w:szCs w:val="16"/>
              </w:rPr>
              <w:t xml:space="preserve"> Sim </w:t>
            </w:r>
            <w:r>
              <w:rPr>
                <w:rFonts w:ascii="Segoe UI" w:hAnsi="Segoe UI" w:cs="Segoe UI"/>
                <w:sz w:val="16"/>
                <w:szCs w:val="16"/>
              </w:rPr>
              <w:fldChar w:fldCharType="begin">
                <w:ffData>
                  <w:name w:val="Marcar1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Segoe UI" w:hAnsi="Segoe UI" w:cs="Segoe UI"/>
                <w:sz w:val="16"/>
                <w:szCs w:val="16"/>
              </w:rPr>
              <w:instrText xml:space="preserve"> FORMCHECKBOX </w:instrText>
            </w:r>
            <w:r>
              <w:rPr>
                <w:rFonts w:ascii="Segoe UI" w:hAnsi="Segoe UI" w:cs="Segoe UI"/>
                <w:sz w:val="16"/>
                <w:szCs w:val="16"/>
              </w:rPr>
              <w:fldChar w:fldCharType="separate"/>
            </w:r>
            <w:r>
              <w:rPr>
                <w:rFonts w:ascii="Segoe UI" w:hAnsi="Segoe UI" w:cs="Segoe UI"/>
                <w:sz w:val="16"/>
                <w:szCs w:val="16"/>
              </w:rPr>
              <w:fldChar w:fldCharType="end"/>
            </w:r>
            <w:r>
              <w:rPr>
                <w:rFonts w:ascii="Segoe UI" w:hAnsi="Segoe UI" w:cs="Segoe UI"/>
                <w:sz w:val="16"/>
                <w:szCs w:val="16"/>
              </w:rPr>
              <w:t xml:space="preserve"> Não</w:t>
            </w:r>
          </w:p>
          <w:p w14:paraId="0EEB80C2">
            <w:pPr>
              <w:spacing w:line="276" w:lineRule="auto"/>
              <w:ind w:left="34"/>
              <w:rPr>
                <w:rFonts w:ascii="Segoe UI" w:hAnsi="Segoe UI" w:cs="Segoe UI"/>
                <w:sz w:val="10"/>
                <w:szCs w:val="10"/>
              </w:rPr>
            </w:pPr>
          </w:p>
          <w:p w14:paraId="6C2426C1">
            <w:pPr>
              <w:pBdr>
                <w:bottom w:val="single" w:color="auto" w:sz="4" w:space="1"/>
              </w:pBdr>
              <w:spacing w:after="120"/>
              <w:ind w:left="34" w:right="-108"/>
              <w:jc w:val="both"/>
              <w:rPr>
                <w:rFonts w:ascii="Segoe UI" w:hAnsi="Segoe UI" w:cs="Segoe UI"/>
                <w:b/>
                <w:color w:val="000000" w:themeColor="text1"/>
                <w:sz w:val="18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" w:hAnsi="Segoe UI" w:cs="Segoe UI"/>
                <w:b/>
                <w:color w:val="000000" w:themeColor="text1"/>
                <w:sz w:val="18"/>
                <w:szCs w:val="20"/>
                <w14:textFill>
                  <w14:solidFill>
                    <w14:schemeClr w14:val="tx1"/>
                  </w14:solidFill>
                </w14:textFill>
              </w:rPr>
              <w:t>CONSIDERAÇÕES LEGAIS E DE NOTIFICAÇÃO</w:t>
            </w:r>
          </w:p>
          <w:p w14:paraId="23F27F75">
            <w:pPr>
              <w:pStyle w:val="23"/>
              <w:numPr>
                <w:ilvl w:val="0"/>
                <w:numId w:val="1"/>
              </w:numPr>
              <w:ind w:left="322" w:right="-108" w:hanging="284"/>
              <w:jc w:val="both"/>
              <w:rPr>
                <w:rFonts w:ascii="Segoe UI" w:hAnsi="Segoe UI" w:cs="Segoe UI"/>
                <w:sz w:val="16"/>
                <w:szCs w:val="16"/>
              </w:rPr>
            </w:pPr>
            <w:r>
              <w:rPr>
                <w:rFonts w:ascii="Segoe UI" w:hAnsi="Segoe UI" w:cs="Segoe UI"/>
                <w:sz w:val="16"/>
                <w:szCs w:val="16"/>
              </w:rPr>
              <w:t xml:space="preserve">Nos termos do artigo nº 55, nº2, do Código de Processo Penal não pode danificar, destruir, alterar ou desgravar as imagens de videovigilância captadas no </w:t>
            </w:r>
            <w:r>
              <w:rPr>
                <w:rFonts w:hint="default" w:ascii="Segoe UI" w:hAnsi="Segoe UI" w:cs="Segoe UI"/>
                <w:sz w:val="16"/>
                <w:szCs w:val="16"/>
              </w:rPr>
              <w:t xml:space="preserve">período entre </w:t>
            </w:r>
            <w:r>
              <w:rPr>
                <w:rFonts w:hint="default" w:ascii="Segoe UI" w:hAnsi="Segoe UI" w:cs="Segoe UI"/>
                <w:b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w:t xml:space="preserve">as </w:t>
            </w:r>
            <w:r>
              <w:rPr>
                <w:rFonts w:hint="default" w:ascii="Segoe UI" w:hAnsi="Segoe UI" w:eastAsia="Calibri" w:cs="Segoe UI"/>
                <w:b/>
                <w:sz w:val="16"/>
                <w:szCs w:val="16"/>
                <w:lang w:val="pt-PT" w:eastAsia="en-US"/>
              </w:rPr>
              <w:t>{hora_inicio}</w:t>
            </w:r>
            <w:r>
              <w:rPr>
                <w:rFonts w:hint="default" w:ascii="Segoe UI" w:hAnsi="Segoe UI" w:cs="Segoe UI"/>
                <w:b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w:t xml:space="preserve"> do dia </w:t>
            </w:r>
            <w:r>
              <w:rPr>
                <w:rFonts w:hint="default" w:ascii="Segoe UI" w:hAnsi="Segoe UI" w:eastAsia="Calibri" w:cs="Segoe UI"/>
                <w:b/>
                <w:sz w:val="16"/>
                <w:szCs w:val="16"/>
                <w:lang w:val="pt-PT" w:eastAsia="en-US"/>
              </w:rPr>
              <w:t>{data_inicio}</w:t>
            </w:r>
            <w:r>
              <w:rPr>
                <w:rFonts w:hint="default" w:ascii="Segoe UI" w:hAnsi="Segoe UI" w:cs="Segoe UI"/>
                <w:sz w:val="16"/>
                <w:szCs w:val="16"/>
              </w:rPr>
              <w:t xml:space="preserve"> (data/hora) e </w:t>
            </w:r>
            <w:r>
              <w:rPr>
                <w:rFonts w:hint="default" w:ascii="Segoe UI" w:hAnsi="Segoe UI" w:cs="Segoe UI"/>
                <w:b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w:t xml:space="preserve">as </w:t>
            </w:r>
            <w:r>
              <w:rPr>
                <w:rFonts w:hint="default" w:ascii="Segoe UI" w:hAnsi="Segoe UI" w:eastAsia="Calibri" w:cs="Segoe UI"/>
                <w:b/>
                <w:sz w:val="16"/>
                <w:szCs w:val="16"/>
                <w:lang w:val="pt-PT" w:eastAsia="en-US"/>
              </w:rPr>
              <w:t>{hora_fim}</w:t>
            </w:r>
            <w:r>
              <w:rPr>
                <w:rFonts w:hint="default" w:ascii="Segoe UI" w:hAnsi="Segoe UI" w:cs="Segoe UI"/>
                <w:b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w:t xml:space="preserve"> do dia </w:t>
            </w:r>
            <w:r>
              <w:rPr>
                <w:rFonts w:hint="default" w:ascii="Segoe UI" w:hAnsi="Segoe UI" w:eastAsia="Calibri" w:cs="Segoe UI"/>
                <w:b/>
                <w:sz w:val="16"/>
                <w:szCs w:val="16"/>
                <w:lang w:val="pt-PT" w:eastAsia="en-US"/>
              </w:rPr>
              <w:t>{data_fim}</w:t>
            </w:r>
            <w:r>
              <w:rPr>
                <w:rFonts w:hint="default" w:ascii="Segoe UI" w:hAnsi="Segoe UI" w:cs="Segoe UI"/>
                <w:sz w:val="16"/>
                <w:szCs w:val="16"/>
              </w:rPr>
              <w:t xml:space="preserve"> (data/hora), uma vez que as ima</w:t>
            </w:r>
            <w:r>
              <w:rPr>
                <w:rFonts w:ascii="Segoe UI" w:hAnsi="Segoe UI" w:cs="Segoe UI"/>
                <w:sz w:val="16"/>
                <w:szCs w:val="16"/>
              </w:rPr>
              <w:t>gens poderão ser relevantes para a descoberta dos factos e servir como meio de prova no âmbito do processo-crime.</w:t>
            </w:r>
          </w:p>
          <w:p w14:paraId="148340A5">
            <w:pPr>
              <w:pStyle w:val="23"/>
              <w:numPr>
                <w:ilvl w:val="0"/>
                <w:numId w:val="1"/>
              </w:numPr>
              <w:ind w:left="318" w:right="-108" w:hanging="284"/>
              <w:jc w:val="both"/>
              <w:rPr>
                <w:rFonts w:ascii="Segoe UI" w:hAnsi="Segoe UI" w:cs="Segoe UI"/>
                <w:sz w:val="16"/>
                <w:szCs w:val="16"/>
              </w:rPr>
            </w:pPr>
            <w:r>
              <w:rPr>
                <w:rFonts w:ascii="Segoe UI" w:hAnsi="Segoe UI" w:cs="Segoe UI"/>
                <w:sz w:val="16"/>
                <w:szCs w:val="16"/>
              </w:rPr>
              <w:t xml:space="preserve">Os factos aconteceram no </w:t>
            </w:r>
            <w:r>
              <w:rPr>
                <w:rFonts w:hint="default" w:ascii="Segoe UI" w:hAnsi="Segoe UI" w:cs="Segoe UI"/>
                <w:sz w:val="16"/>
                <w:szCs w:val="16"/>
              </w:rPr>
              <w:t xml:space="preserve">(a) </w:t>
            </w:r>
            <w:r>
              <w:rPr>
                <w:rFonts w:hint="default" w:ascii="Segoe UI" w:hAnsi="Segoe UI" w:eastAsia="Calibri" w:cs="Segoe UI"/>
                <w:b/>
                <w:sz w:val="16"/>
                <w:szCs w:val="16"/>
                <w:lang w:val="pt-PT" w:eastAsia="en-US"/>
              </w:rPr>
              <w:t>{local_factos}.</w:t>
            </w:r>
          </w:p>
          <w:p w14:paraId="6B55576F">
            <w:pPr>
              <w:pStyle w:val="23"/>
              <w:numPr>
                <w:ilvl w:val="0"/>
                <w:numId w:val="1"/>
              </w:numPr>
              <w:ind w:left="318" w:right="-108" w:hanging="284"/>
              <w:jc w:val="both"/>
              <w:rPr>
                <w:rFonts w:ascii="Segoe UI" w:hAnsi="Segoe UI" w:cs="Segoe UI"/>
                <w:sz w:val="16"/>
                <w:szCs w:val="16"/>
              </w:rPr>
            </w:pPr>
            <w:r>
              <w:rPr>
                <w:rFonts w:ascii="Segoe UI" w:hAnsi="Segoe UI" w:cs="Segoe UI"/>
                <w:sz w:val="16"/>
                <w:szCs w:val="16"/>
              </w:rPr>
              <w:t>Devem ser disponibilizadas as imagens captadas e gravadas por todas as câmaras que abrangem o momento e o local dos acontecimentos, no formato de compressão que esteja em conformidade com a norma H264 ou equivalente.</w:t>
            </w:r>
          </w:p>
          <w:p w14:paraId="2E02B97B">
            <w:pPr>
              <w:pStyle w:val="23"/>
              <w:numPr>
                <w:ilvl w:val="0"/>
                <w:numId w:val="1"/>
              </w:numPr>
              <w:ind w:left="318" w:right="-108" w:hanging="284"/>
              <w:jc w:val="both"/>
              <w:rPr>
                <w:rFonts w:ascii="Segoe UI" w:hAnsi="Segoe UI" w:cs="Segoe UI"/>
                <w:sz w:val="16"/>
                <w:szCs w:val="16"/>
              </w:rPr>
            </w:pPr>
            <w:r>
              <w:rPr>
                <w:rFonts w:ascii="Segoe UI" w:hAnsi="Segoe UI" w:cs="Segoe UI"/>
                <w:sz w:val="16"/>
                <w:szCs w:val="16"/>
              </w:rPr>
              <w:t>Todas as pessoas que tenham acesso às gravações e a qualquer informação relevante, em razão das suas funções, devem sobre as mesmas guardar sigilo, sob pena de procedimento criminal.</w:t>
            </w:r>
          </w:p>
          <w:p w14:paraId="004A35BD">
            <w:pPr>
              <w:pStyle w:val="23"/>
              <w:numPr>
                <w:ilvl w:val="0"/>
                <w:numId w:val="1"/>
              </w:numPr>
              <w:spacing w:after="0"/>
              <w:ind w:left="318" w:right="-108" w:hanging="284"/>
              <w:jc w:val="both"/>
              <w:rPr>
                <w:rFonts w:ascii="Segoe UI" w:hAnsi="Segoe UI" w:cs="Segoe UI"/>
                <w:sz w:val="16"/>
                <w:szCs w:val="16"/>
              </w:rPr>
            </w:pPr>
            <w:r>
              <w:rPr>
                <w:rFonts w:ascii="Segoe UI" w:hAnsi="Segoe UI" w:cs="Segoe UI"/>
                <w:sz w:val="16"/>
                <w:szCs w:val="16"/>
              </w:rPr>
              <w:t>É proibida a cessão ou cópia das gravações obtidas de acordo com a Lei, só podendo ser utilizadas nos termos da legislação processual penal.</w:t>
            </w:r>
          </w:p>
          <w:p w14:paraId="4F5E8AF4">
            <w:pPr>
              <w:pStyle w:val="23"/>
              <w:numPr>
                <w:ilvl w:val="0"/>
                <w:numId w:val="1"/>
              </w:numPr>
              <w:spacing w:after="0"/>
              <w:ind w:left="322" w:right="-108" w:hanging="284"/>
              <w:jc w:val="both"/>
              <w:rPr>
                <w:rFonts w:ascii="Segoe UI" w:hAnsi="Segoe UI" w:cs="Segoe UI"/>
                <w:sz w:val="16"/>
                <w:szCs w:val="16"/>
              </w:rPr>
            </w:pPr>
            <w:r>
              <w:rPr>
                <w:rFonts w:ascii="Segoe UI" w:hAnsi="Segoe UI" w:cs="Segoe UI"/>
                <w:sz w:val="16"/>
                <w:szCs w:val="16"/>
              </w:rPr>
              <w:t>As imagens devem ser entregues, no prazo de dez (10) dias</w:t>
            </w:r>
            <w:r>
              <w:t xml:space="preserve"> </w:t>
            </w:r>
            <w:r>
              <w:rPr>
                <w:rFonts w:ascii="Segoe UI" w:hAnsi="Segoe UI" w:cs="Segoe UI"/>
                <w:sz w:val="16"/>
                <w:szCs w:val="16"/>
              </w:rPr>
              <w:t>(o prazo indicado é contínuo), em suporte (CD; DVD, Pen-drive), sob pena de não o fazendo incorrer em responsabilidade criminal.</w:t>
            </w:r>
          </w:p>
          <w:p w14:paraId="34FD89E8">
            <w:pPr>
              <w:pStyle w:val="23"/>
              <w:numPr>
                <w:ilvl w:val="0"/>
                <w:numId w:val="1"/>
              </w:numPr>
              <w:spacing w:after="0"/>
              <w:ind w:left="322" w:right="-108" w:hanging="284"/>
              <w:jc w:val="both"/>
              <w:rPr>
                <w:rFonts w:ascii="Segoe UI" w:hAnsi="Segoe UI" w:cs="Segoe UI"/>
                <w:sz w:val="16"/>
                <w:szCs w:val="16"/>
              </w:rPr>
            </w:pPr>
            <w:r>
              <w:rPr>
                <w:rFonts w:ascii="Segoe UI" w:hAnsi="Segoe UI" w:cs="Segoe UI"/>
                <w:sz w:val="16"/>
                <w:szCs w:val="16"/>
              </w:rPr>
              <w:t>A falta de cumprimento da presente notificação no prazo de dez (10) dias, é suscetível de determinar a sua condenação em multa, por violação do dever de colaboração com a justiça, ao abrigo do disposto nos n.ºs 1 e 2 do art.º 519 do Código de Processo Civil, aplicável ex vi art.º 4.º do Código de Processo Penal.</w:t>
            </w:r>
          </w:p>
          <w:p w14:paraId="2E3F9FB5">
            <w:pPr>
              <w:pBdr>
                <w:bottom w:val="single" w:color="auto" w:sz="4" w:space="1"/>
              </w:pBdr>
              <w:spacing w:after="120"/>
              <w:ind w:left="34" w:right="-108"/>
              <w:jc w:val="both"/>
              <w:rPr>
                <w:rFonts w:ascii="Segoe UI" w:hAnsi="Segoe UI" w:cs="Segoe UI"/>
                <w:b/>
                <w:color w:val="000000" w:themeColor="text1"/>
                <w:sz w:val="18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" w:hAnsi="Segoe UI" w:cs="Segoe UI"/>
                <w:b/>
                <w:color w:val="000000" w:themeColor="text1"/>
                <w:sz w:val="18"/>
                <w:szCs w:val="20"/>
                <w14:textFill>
                  <w14:solidFill>
                    <w14:schemeClr w14:val="tx1"/>
                  </w14:solidFill>
                </w14:textFill>
              </w:rPr>
              <w:t>ENTIDADE PARA ENTREGA DOS FICHEIROS DAS IMAGENS CAPTADAS E GRAVADAS</w:t>
            </w:r>
          </w:p>
          <w:p w14:paraId="2D49ECA4">
            <w:pPr>
              <w:spacing w:before="120" w:line="276" w:lineRule="auto"/>
              <w:rPr>
                <w:rFonts w:hint="default" w:ascii="Segoe UI" w:hAnsi="Segoe UI" w:cs="Segoe UI"/>
                <w:color w:val="000000" w:themeColor="text1"/>
                <w:sz w:val="16"/>
                <w:szCs w:val="16"/>
                <w:lang w:val="pt-PT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" w:hAnsi="Segoe UI" w:cs="Segoe UI"/>
                <w:b/>
                <w:sz w:val="16"/>
                <w:szCs w:val="16"/>
              </w:rPr>
              <w:t>Denominação:</w:t>
            </w:r>
            <w:r>
              <w:rPr>
                <w:rFonts w:ascii="Segoe UI" w:hAnsi="Segoe UI" w:cs="Segoe UI"/>
                <w:sz w:val="16"/>
                <w:szCs w:val="16"/>
              </w:rPr>
              <w:t xml:space="preserve"> </w:t>
            </w:r>
            <w:r>
              <w:rPr>
                <w:rFonts w:hint="default" w:ascii="Arial" w:hAnsi="Arial" w:cs="Arial"/>
                <w:color w:val="000000" w:themeColor="text1"/>
                <w:sz w:val="18"/>
                <w:szCs w:val="18"/>
                <w:lang w:val="pt-PT"/>
                <w14:textFill>
                  <w14:solidFill>
                    <w14:schemeClr w14:val="tx1"/>
                  </w14:solidFill>
                </w14:textFill>
              </w:rPr>
              <w:t xml:space="preserve">Subdestacamento Territorial da GNR em Albufeira </w:t>
            </w:r>
          </w:p>
          <w:p w14:paraId="5D4C2A00">
            <w:pPr>
              <w:spacing w:before="120" w:line="276" w:lineRule="auto"/>
              <w:rPr>
                <w:rFonts w:ascii="Segoe UI" w:hAnsi="Segoe UI" w:cs="Segoe UI"/>
                <w:sz w:val="16"/>
                <w:szCs w:val="16"/>
              </w:rPr>
            </w:pPr>
            <w:r>
              <w:rPr>
                <w:rFonts w:ascii="Segoe UI" w:hAnsi="Segoe UI" w:cs="Segoe UI"/>
                <w:b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w:t>Morada:</w:t>
            </w:r>
            <w:r>
              <w:rPr>
                <w:rFonts w:ascii="Segoe UI" w:hAnsi="Segoe UI" w:cs="Segoe UI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Arial" w:hAnsi="Arial" w:cs="Arial"/>
                <w:color w:val="000000" w:themeColor="text1"/>
                <w:sz w:val="18"/>
                <w:szCs w:val="18"/>
                <w:lang w:val="pt-PT"/>
                <w14:textFill>
                  <w14:solidFill>
                    <w14:schemeClr w14:val="tx1"/>
                  </w14:solidFill>
                </w14:textFill>
              </w:rPr>
              <w:t>Estrada de Vale Pedras 8200 Albufeira</w:t>
            </w:r>
          </w:p>
        </w:tc>
      </w:tr>
      <w:tr w14:paraId="5EC088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5000" w:type="pct"/>
            <w:gridSpan w:val="4"/>
            <w:vAlign w:val="bottom"/>
          </w:tcPr>
          <w:p w14:paraId="5B5015C0">
            <w:pPr>
              <w:pBdr>
                <w:bottom w:val="single" w:color="auto" w:sz="4" w:space="1"/>
              </w:pBdr>
              <w:spacing w:after="120"/>
              <w:ind w:left="34" w:right="-108"/>
              <w:jc w:val="both"/>
              <w:rPr>
                <w:rFonts w:ascii="Segoe UI" w:hAnsi="Segoe UI" w:cs="Segoe UI"/>
                <w:b/>
                <w:color w:val="000000" w:themeColor="text1"/>
                <w:sz w:val="18"/>
                <w:szCs w:val="20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2F681E13">
      <w:pPr>
        <w:tabs>
          <w:tab w:val="left" w:pos="7875"/>
        </w:tabs>
        <w:rPr>
          <w:sz w:val="16"/>
          <w:szCs w:val="16"/>
        </w:rPr>
      </w:pPr>
    </w:p>
    <w:tbl>
      <w:tblPr>
        <w:tblStyle w:val="16"/>
        <w:tblW w:w="0" w:type="auto"/>
        <w:tblInd w:w="-17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9"/>
        <w:gridCol w:w="438"/>
        <w:gridCol w:w="1122"/>
        <w:gridCol w:w="992"/>
        <w:gridCol w:w="1843"/>
        <w:gridCol w:w="850"/>
        <w:gridCol w:w="4253"/>
        <w:gridCol w:w="51"/>
      </w:tblGrid>
      <w:tr w14:paraId="3DEDBD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58" w:type="dxa"/>
            <w:gridSpan w:val="8"/>
            <w:tcBorders>
              <w:bottom w:val="single" w:color="auto" w:sz="4" w:space="0"/>
            </w:tcBorders>
            <w:vAlign w:val="bottom"/>
          </w:tcPr>
          <w:p w14:paraId="622B8885">
            <w:pPr>
              <w:tabs>
                <w:tab w:val="left" w:pos="7875"/>
              </w:tabs>
            </w:pPr>
            <w:r>
              <w:rPr>
                <w:rFonts w:ascii="Segoe UI" w:hAnsi="Segoe UI" w:cs="Segoe UI"/>
                <w:b/>
                <w:color w:val="000000" w:themeColor="text1"/>
                <w:sz w:val="18"/>
                <w:szCs w:val="20"/>
                <w14:textFill>
                  <w14:solidFill>
                    <w14:schemeClr w14:val="tx1"/>
                  </w14:solidFill>
                </w14:textFill>
              </w:rPr>
              <w:t>O ÓRGÃO DE POLÍCIA CRIMINAL</w:t>
            </w:r>
          </w:p>
        </w:tc>
      </w:tr>
      <w:tr w14:paraId="0DA459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51" w:type="dxa"/>
        </w:trPr>
        <w:tc>
          <w:tcPr>
            <w:tcW w:w="709" w:type="dxa"/>
            <w:tcBorders>
              <w:top w:val="single" w:color="auto" w:sz="4" w:space="0"/>
            </w:tcBorders>
            <w:vAlign w:val="bottom"/>
          </w:tcPr>
          <w:p w14:paraId="67C3CE8B">
            <w:pPr>
              <w:tabs>
                <w:tab w:val="left" w:pos="7875"/>
              </w:tabs>
              <w:spacing w:before="120"/>
              <w:rPr>
                <w:b/>
              </w:rPr>
            </w:pPr>
            <w:r>
              <w:rPr>
                <w:rFonts w:ascii="Segoe UI" w:hAnsi="Segoe UI" w:cs="Segoe UI"/>
                <w:b/>
                <w:color w:val="000000"/>
                <w:sz w:val="16"/>
                <w:szCs w:val="18"/>
              </w:rPr>
              <w:t>Posto:</w:t>
            </w:r>
          </w:p>
        </w:tc>
        <w:tc>
          <w:tcPr>
            <w:tcW w:w="1560" w:type="dxa"/>
            <w:gridSpan w:val="2"/>
            <w:tcBorders>
              <w:top w:val="single" w:color="auto" w:sz="4" w:space="0"/>
            </w:tcBorders>
            <w:vAlign w:val="bottom"/>
          </w:tcPr>
          <w:p w14:paraId="4E72F28B">
            <w:pPr>
              <w:tabs>
                <w:tab w:val="left" w:pos="7875"/>
              </w:tabs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color="auto" w:sz="4" w:space="0"/>
            </w:tcBorders>
            <w:vAlign w:val="bottom"/>
          </w:tcPr>
          <w:p w14:paraId="208B179B">
            <w:pPr>
              <w:spacing w:before="120"/>
              <w:rPr>
                <w:rFonts w:ascii="Segoe UI" w:hAnsi="Segoe UI" w:cs="Segoe UI"/>
                <w:b/>
                <w:color w:val="000000"/>
                <w:sz w:val="16"/>
                <w:szCs w:val="18"/>
              </w:rPr>
            </w:pPr>
            <w:r>
              <w:rPr>
                <w:rFonts w:ascii="Segoe UI" w:hAnsi="Segoe UI" w:cs="Segoe UI"/>
                <w:b/>
                <w:color w:val="000000"/>
                <w:sz w:val="16"/>
                <w:szCs w:val="18"/>
              </w:rPr>
              <w:t>Número:</w:t>
            </w:r>
          </w:p>
        </w:tc>
        <w:tc>
          <w:tcPr>
            <w:tcW w:w="1843" w:type="dxa"/>
            <w:tcBorders>
              <w:top w:val="single" w:color="auto" w:sz="4" w:space="0"/>
            </w:tcBorders>
            <w:vAlign w:val="bottom"/>
          </w:tcPr>
          <w:p w14:paraId="6A32E7AD">
            <w:pPr>
              <w:tabs>
                <w:tab w:val="left" w:pos="7875"/>
              </w:tabs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single" w:color="auto" w:sz="4" w:space="0"/>
            </w:tcBorders>
            <w:vAlign w:val="bottom"/>
          </w:tcPr>
          <w:p w14:paraId="5D4C3BE0">
            <w:pPr>
              <w:tabs>
                <w:tab w:val="left" w:pos="7875"/>
              </w:tabs>
              <w:spacing w:before="120"/>
              <w:rPr>
                <w:b/>
              </w:rPr>
            </w:pPr>
            <w:r>
              <w:rPr>
                <w:rFonts w:ascii="Segoe UI" w:hAnsi="Segoe UI" w:cs="Segoe UI"/>
                <w:b/>
                <w:color w:val="000000"/>
                <w:sz w:val="16"/>
                <w:szCs w:val="18"/>
              </w:rPr>
              <w:t>Nome:</w:t>
            </w:r>
          </w:p>
        </w:tc>
        <w:tc>
          <w:tcPr>
            <w:tcW w:w="4253" w:type="dxa"/>
            <w:tcBorders>
              <w:top w:val="single" w:color="auto" w:sz="4" w:space="0"/>
            </w:tcBorders>
            <w:vAlign w:val="bottom"/>
          </w:tcPr>
          <w:p w14:paraId="108B67F9">
            <w:pPr>
              <w:tabs>
                <w:tab w:val="left" w:pos="7875"/>
              </w:tabs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14:paraId="157D31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7" w:type="dxa"/>
            <w:gridSpan w:val="2"/>
            <w:vAlign w:val="bottom"/>
          </w:tcPr>
          <w:p w14:paraId="1AC862F6">
            <w:pPr>
              <w:tabs>
                <w:tab w:val="left" w:pos="7875"/>
              </w:tabs>
              <w:spacing w:before="120"/>
              <w:rPr>
                <w:b/>
              </w:rPr>
            </w:pPr>
            <w:r>
              <w:rPr>
                <w:rFonts w:ascii="Segoe UI" w:hAnsi="Segoe UI" w:cs="Segoe UI"/>
                <w:b/>
                <w:color w:val="000000"/>
                <w:sz w:val="16"/>
                <w:szCs w:val="18"/>
              </w:rPr>
              <w:t>Assinatura:</w:t>
            </w:r>
          </w:p>
        </w:tc>
        <w:tc>
          <w:tcPr>
            <w:tcW w:w="9111" w:type="dxa"/>
            <w:gridSpan w:val="6"/>
            <w:vAlign w:val="bottom"/>
          </w:tcPr>
          <w:p w14:paraId="0BA911EA">
            <w:pPr>
              <w:tabs>
                <w:tab w:val="left" w:pos="7875"/>
              </w:tabs>
              <w:spacing w:before="120"/>
            </w:pPr>
            <w:r>
              <w:t>_________________________________________________</w:t>
            </w:r>
          </w:p>
        </w:tc>
      </w:tr>
      <w:tr w14:paraId="306526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7" w:type="dxa"/>
            <w:gridSpan w:val="2"/>
            <w:vAlign w:val="bottom"/>
          </w:tcPr>
          <w:p w14:paraId="31314894">
            <w:pPr>
              <w:tabs>
                <w:tab w:val="left" w:pos="7875"/>
              </w:tabs>
              <w:rPr>
                <w:rFonts w:ascii="Segoe UI" w:hAnsi="Segoe UI" w:cs="Segoe UI"/>
                <w:color w:val="000000"/>
                <w:sz w:val="12"/>
                <w:szCs w:val="12"/>
              </w:rPr>
            </w:pPr>
          </w:p>
        </w:tc>
        <w:tc>
          <w:tcPr>
            <w:tcW w:w="9111" w:type="dxa"/>
            <w:gridSpan w:val="6"/>
            <w:vAlign w:val="bottom"/>
          </w:tcPr>
          <w:p w14:paraId="5D1536F8">
            <w:pPr>
              <w:tabs>
                <w:tab w:val="left" w:pos="7875"/>
              </w:tabs>
              <w:rPr>
                <w:sz w:val="12"/>
                <w:szCs w:val="12"/>
              </w:rPr>
            </w:pPr>
          </w:p>
        </w:tc>
      </w:tr>
      <w:tr w14:paraId="047BA6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</w:trPr>
        <w:tc>
          <w:tcPr>
            <w:tcW w:w="10258" w:type="dxa"/>
            <w:gridSpan w:val="8"/>
            <w:vAlign w:val="bottom"/>
          </w:tcPr>
          <w:p w14:paraId="7BE0FC7B">
            <w:pPr>
              <w:tabs>
                <w:tab w:val="left" w:pos="7875"/>
              </w:tabs>
              <w:rPr>
                <w:b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color w:val="000000"/>
                <w:sz w:val="18"/>
                <w:szCs w:val="18"/>
              </w:rPr>
              <w:t>O NOTIFICADO</w:t>
            </w:r>
          </w:p>
        </w:tc>
      </w:tr>
      <w:tr w14:paraId="35F1D8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7" w:hRule="atLeast"/>
        </w:trPr>
        <w:tc>
          <w:tcPr>
            <w:tcW w:w="10258" w:type="dxa"/>
            <w:gridSpan w:val="8"/>
            <w:vAlign w:val="center"/>
          </w:tcPr>
          <w:p w14:paraId="78E21C3F">
            <w:pPr>
              <w:tabs>
                <w:tab w:val="left" w:pos="7875"/>
              </w:tabs>
              <w:spacing w:before="120"/>
            </w:pPr>
            <w:r>
              <w:t>___________________________________________________________</w:t>
            </w:r>
          </w:p>
        </w:tc>
      </w:tr>
    </w:tbl>
    <w:p w14:paraId="088AD0C4">
      <w:pPr>
        <w:tabs>
          <w:tab w:val="left" w:pos="7875"/>
        </w:tabs>
        <w:spacing w:before="120"/>
      </w:pPr>
    </w:p>
    <w:sectPr>
      <w:footerReference r:id="rId5" w:type="first"/>
      <w:headerReference r:id="rId3" w:type="default"/>
      <w:footerReference r:id="rId4" w:type="default"/>
      <w:pgSz w:w="11906" w:h="16838"/>
      <w:pgMar w:top="675" w:right="340" w:bottom="567" w:left="1361" w:header="136" w:footer="284" w:gutter="0"/>
      <w:pgNumType w:start="1"/>
      <w:cols w:space="708" w:num="1"/>
      <w:titlePg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PMingLiU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PMingLiU">
    <w:altName w:val="Microsoft JhengHei UI"/>
    <w:panose1 w:val="02010601000101010101"/>
    <w:charset w:val="88"/>
    <w:family w:val="roman"/>
    <w:pitch w:val="default"/>
    <w:sig w:usb0="00000000" w:usb1="00000000" w:usb2="00000016" w:usb3="00000000" w:csb0="00100001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JhengHei U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5"/>
      <w:tblW w:w="10349" w:type="dxa"/>
      <w:tblInd w:w="-176" w:type="dxa"/>
      <w:tblBorders>
        <w:top w:val="single" w:color="auto" w:sz="4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3779"/>
      <w:gridCol w:w="2932"/>
      <w:gridCol w:w="3638"/>
    </w:tblGrid>
    <w:tr w14:paraId="5109A452">
      <w:tblPrEx>
        <w:tblBorders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3779" w:type="dxa"/>
        </w:tcPr>
        <w:p w14:paraId="65AB0F41">
          <w:pPr>
            <w:pStyle w:val="13"/>
            <w:rPr>
              <w:rFonts w:ascii="Segoe UI" w:hAnsi="Segoe UI" w:cs="Segoe UI"/>
              <w:sz w:val="14"/>
            </w:rPr>
          </w:pPr>
          <w:r>
            <w:rPr>
              <w:rFonts w:ascii="Segoe UI" w:hAnsi="Segoe UI" w:cs="Segoe UI"/>
              <w:sz w:val="14"/>
              <w:szCs w:val="16"/>
            </w:rPr>
            <w:t>Formato nº054/GNR/IC-Criminalística</w:t>
          </w:r>
        </w:p>
      </w:tc>
      <w:tc>
        <w:tcPr>
          <w:tcW w:w="2932" w:type="dxa"/>
        </w:tcPr>
        <w:p w14:paraId="716B6225">
          <w:pPr>
            <w:jc w:val="center"/>
            <w:rPr>
              <w:rFonts w:ascii="Segoe UI" w:hAnsi="Segoe UI" w:cs="Segoe UI"/>
              <w:sz w:val="14"/>
              <w:szCs w:val="16"/>
            </w:rPr>
          </w:pPr>
          <w:r>
            <w:rPr>
              <w:rFonts w:ascii="Segoe UI" w:hAnsi="Segoe UI" w:cs="Segoe UI"/>
              <w:sz w:val="14"/>
              <w:szCs w:val="16"/>
            </w:rPr>
            <w:t>Processado por computador</w:t>
          </w:r>
        </w:p>
      </w:tc>
      <w:tc>
        <w:tcPr>
          <w:tcW w:w="3638" w:type="dxa"/>
        </w:tcPr>
        <w:p w14:paraId="0CD82A2E">
          <w:pPr>
            <w:pStyle w:val="13"/>
            <w:tabs>
              <w:tab w:val="center" w:pos="1432"/>
              <w:tab w:val="right" w:pos="2864"/>
            </w:tabs>
            <w:jc w:val="right"/>
            <w:rPr>
              <w:rFonts w:ascii="Segoe UI" w:hAnsi="Segoe UI" w:cs="Segoe UI"/>
              <w:sz w:val="14"/>
            </w:rPr>
          </w:pPr>
          <w:r>
            <w:rPr>
              <w:rFonts w:ascii="Segoe UI" w:hAnsi="Segoe UI" w:cs="Segoe UI"/>
              <w:sz w:val="14"/>
              <w:szCs w:val="16"/>
            </w:rPr>
            <w:t xml:space="preserve">Página </w:t>
          </w:r>
          <w:r>
            <w:rPr>
              <w:rFonts w:ascii="Segoe UI" w:hAnsi="Segoe UI" w:cs="Segoe UI"/>
              <w:sz w:val="14"/>
              <w:szCs w:val="16"/>
            </w:rPr>
            <w:fldChar w:fldCharType="begin"/>
          </w:r>
          <w:r>
            <w:rPr>
              <w:rFonts w:ascii="Segoe UI" w:hAnsi="Segoe UI" w:cs="Segoe UI"/>
              <w:sz w:val="14"/>
              <w:szCs w:val="16"/>
            </w:rPr>
            <w:instrText xml:space="preserve"> PAGE </w:instrText>
          </w:r>
          <w:r>
            <w:rPr>
              <w:rFonts w:ascii="Segoe UI" w:hAnsi="Segoe UI" w:cs="Segoe UI"/>
              <w:sz w:val="14"/>
              <w:szCs w:val="16"/>
            </w:rPr>
            <w:fldChar w:fldCharType="separate"/>
          </w:r>
          <w:r>
            <w:rPr>
              <w:rFonts w:ascii="Segoe UI" w:hAnsi="Segoe UI" w:cs="Segoe UI"/>
              <w:sz w:val="14"/>
              <w:szCs w:val="16"/>
            </w:rPr>
            <w:t>2</w:t>
          </w:r>
          <w:r>
            <w:rPr>
              <w:rFonts w:ascii="Segoe UI" w:hAnsi="Segoe UI" w:cs="Segoe UI"/>
              <w:sz w:val="14"/>
              <w:szCs w:val="16"/>
            </w:rPr>
            <w:fldChar w:fldCharType="end"/>
          </w:r>
          <w:r>
            <w:rPr>
              <w:rFonts w:ascii="Segoe UI" w:hAnsi="Segoe UI" w:cs="Segoe UI"/>
              <w:sz w:val="14"/>
              <w:szCs w:val="16"/>
            </w:rPr>
            <w:t xml:space="preserve"> de </w:t>
          </w:r>
          <w:r>
            <w:rPr>
              <w:rFonts w:ascii="Segoe UI" w:hAnsi="Segoe UI" w:cs="Segoe UI"/>
              <w:sz w:val="14"/>
              <w:szCs w:val="16"/>
            </w:rPr>
            <w:fldChar w:fldCharType="begin"/>
          </w:r>
          <w:r>
            <w:rPr>
              <w:rFonts w:ascii="Segoe UI" w:hAnsi="Segoe UI" w:cs="Segoe UI"/>
              <w:sz w:val="14"/>
              <w:szCs w:val="16"/>
            </w:rPr>
            <w:instrText xml:space="preserve"> SECTIONPAGES   \* MERGEFORMAT </w:instrText>
          </w:r>
          <w:r>
            <w:rPr>
              <w:rFonts w:ascii="Segoe UI" w:hAnsi="Segoe UI" w:cs="Segoe UI"/>
              <w:sz w:val="14"/>
              <w:szCs w:val="16"/>
            </w:rPr>
            <w:fldChar w:fldCharType="separate"/>
          </w:r>
          <w:r>
            <w:rPr>
              <w:rFonts w:ascii="Segoe UI" w:hAnsi="Segoe UI" w:cs="Segoe UI"/>
              <w:sz w:val="14"/>
              <w:szCs w:val="16"/>
            </w:rPr>
            <w:t>2</w:t>
          </w:r>
          <w:r>
            <w:rPr>
              <w:rFonts w:ascii="Segoe UI" w:hAnsi="Segoe UI" w:cs="Segoe UI"/>
              <w:sz w:val="14"/>
              <w:szCs w:val="16"/>
            </w:rPr>
            <w:fldChar w:fldCharType="end"/>
          </w:r>
        </w:p>
      </w:tc>
    </w:tr>
  </w:tbl>
  <w:p w14:paraId="7260F8D8">
    <w:pPr>
      <w:pStyle w:val="1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5"/>
      <w:tblW w:w="10207" w:type="dxa"/>
      <w:tblInd w:w="-176" w:type="dxa"/>
      <w:tblBorders>
        <w:top w:val="single" w:color="auto" w:sz="4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3779"/>
      <w:gridCol w:w="2932"/>
      <w:gridCol w:w="3496"/>
    </w:tblGrid>
    <w:tr w14:paraId="5E5808D1">
      <w:tblPrEx>
        <w:tblBorders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3779" w:type="dxa"/>
        </w:tcPr>
        <w:p w14:paraId="0AF29301">
          <w:pPr>
            <w:pStyle w:val="13"/>
            <w:rPr>
              <w:rFonts w:ascii="Segoe UI" w:hAnsi="Segoe UI" w:cs="Segoe UI"/>
              <w:sz w:val="14"/>
            </w:rPr>
          </w:pPr>
          <w:r>
            <w:rPr>
              <w:rFonts w:ascii="Segoe UI" w:hAnsi="Segoe UI" w:cs="Segoe UI"/>
              <w:sz w:val="14"/>
              <w:szCs w:val="16"/>
            </w:rPr>
            <w:t>Formato nº054/GNR/IC-Criminalística</w:t>
          </w:r>
          <w:r>
            <w:rPr>
              <w:rFonts w:ascii="Segoe UI" w:hAnsi="Segoe UI" w:cs="Segoe UI"/>
              <w:sz w:val="14"/>
              <w:szCs w:val="16"/>
            </w:rPr>
            <w:tab/>
          </w:r>
        </w:p>
      </w:tc>
      <w:tc>
        <w:tcPr>
          <w:tcW w:w="2932" w:type="dxa"/>
        </w:tcPr>
        <w:p w14:paraId="5F808DB3">
          <w:pPr>
            <w:jc w:val="center"/>
            <w:rPr>
              <w:rFonts w:ascii="Segoe UI" w:hAnsi="Segoe UI" w:cs="Segoe UI"/>
              <w:sz w:val="14"/>
              <w:szCs w:val="16"/>
            </w:rPr>
          </w:pPr>
          <w:r>
            <w:rPr>
              <w:rFonts w:ascii="Segoe UI" w:hAnsi="Segoe UI" w:cs="Segoe UI"/>
              <w:sz w:val="14"/>
              <w:szCs w:val="16"/>
            </w:rPr>
            <w:t>Processado por computador</w:t>
          </w:r>
        </w:p>
      </w:tc>
      <w:tc>
        <w:tcPr>
          <w:tcW w:w="3496" w:type="dxa"/>
        </w:tcPr>
        <w:p w14:paraId="571145CC">
          <w:pPr>
            <w:pStyle w:val="13"/>
            <w:tabs>
              <w:tab w:val="center" w:pos="1432"/>
              <w:tab w:val="right" w:pos="2864"/>
            </w:tabs>
            <w:jc w:val="right"/>
            <w:rPr>
              <w:rFonts w:ascii="Segoe UI" w:hAnsi="Segoe UI" w:cs="Segoe UI"/>
              <w:sz w:val="14"/>
            </w:rPr>
          </w:pPr>
          <w:r>
            <w:rPr>
              <w:rFonts w:ascii="Segoe UI" w:hAnsi="Segoe UI" w:cs="Segoe UI"/>
              <w:sz w:val="14"/>
              <w:szCs w:val="16"/>
            </w:rPr>
            <w:t xml:space="preserve">Página </w:t>
          </w:r>
          <w:r>
            <w:rPr>
              <w:rFonts w:ascii="Segoe UI" w:hAnsi="Segoe UI" w:cs="Segoe UI"/>
              <w:sz w:val="14"/>
              <w:szCs w:val="16"/>
            </w:rPr>
            <w:fldChar w:fldCharType="begin"/>
          </w:r>
          <w:r>
            <w:rPr>
              <w:rFonts w:ascii="Segoe UI" w:hAnsi="Segoe UI" w:cs="Segoe UI"/>
              <w:sz w:val="14"/>
              <w:szCs w:val="16"/>
            </w:rPr>
            <w:instrText xml:space="preserve"> PAGE </w:instrText>
          </w:r>
          <w:r>
            <w:rPr>
              <w:rFonts w:ascii="Segoe UI" w:hAnsi="Segoe UI" w:cs="Segoe UI"/>
              <w:sz w:val="14"/>
              <w:szCs w:val="16"/>
            </w:rPr>
            <w:fldChar w:fldCharType="separate"/>
          </w:r>
          <w:r>
            <w:rPr>
              <w:rFonts w:ascii="Segoe UI" w:hAnsi="Segoe UI" w:cs="Segoe UI"/>
              <w:sz w:val="14"/>
              <w:szCs w:val="16"/>
            </w:rPr>
            <w:t>1</w:t>
          </w:r>
          <w:r>
            <w:rPr>
              <w:rFonts w:ascii="Segoe UI" w:hAnsi="Segoe UI" w:cs="Segoe UI"/>
              <w:sz w:val="14"/>
              <w:szCs w:val="16"/>
            </w:rPr>
            <w:fldChar w:fldCharType="end"/>
          </w:r>
          <w:r>
            <w:rPr>
              <w:rFonts w:ascii="Segoe UI" w:hAnsi="Segoe UI" w:cs="Segoe UI"/>
              <w:sz w:val="14"/>
              <w:szCs w:val="16"/>
            </w:rPr>
            <w:t xml:space="preserve"> de </w:t>
          </w:r>
          <w:r>
            <w:rPr>
              <w:rFonts w:ascii="Segoe UI" w:hAnsi="Segoe UI" w:cs="Segoe UI"/>
              <w:sz w:val="14"/>
              <w:szCs w:val="16"/>
            </w:rPr>
            <w:fldChar w:fldCharType="begin"/>
          </w:r>
          <w:r>
            <w:rPr>
              <w:rFonts w:ascii="Segoe UI" w:hAnsi="Segoe UI" w:cs="Segoe UI"/>
              <w:sz w:val="14"/>
              <w:szCs w:val="16"/>
            </w:rPr>
            <w:instrText xml:space="preserve"> SECTIONPAGES   \* MERGEFORMAT </w:instrText>
          </w:r>
          <w:r>
            <w:rPr>
              <w:rFonts w:ascii="Segoe UI" w:hAnsi="Segoe UI" w:cs="Segoe UI"/>
              <w:sz w:val="14"/>
              <w:szCs w:val="16"/>
            </w:rPr>
            <w:fldChar w:fldCharType="separate"/>
          </w:r>
          <w:r>
            <w:rPr>
              <w:rFonts w:ascii="Segoe UI" w:hAnsi="Segoe UI" w:cs="Segoe UI"/>
              <w:sz w:val="14"/>
              <w:szCs w:val="16"/>
            </w:rPr>
            <w:t>1</w:t>
          </w:r>
          <w:r>
            <w:rPr>
              <w:rFonts w:ascii="Segoe UI" w:hAnsi="Segoe UI" w:cs="Segoe UI"/>
              <w:sz w:val="14"/>
              <w:szCs w:val="16"/>
            </w:rPr>
            <w:fldChar w:fldCharType="end"/>
          </w:r>
        </w:p>
      </w:tc>
    </w:tr>
  </w:tbl>
  <w:p w14:paraId="0CC1CE7C">
    <w:pPr>
      <w:pStyle w:val="13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289E3D">
    <w:pPr>
      <w:pStyle w:val="14"/>
      <w:rPr>
        <w:rFonts w:ascii="Segoe UI" w:hAnsi="Segoe UI" w:cs="Segoe UI"/>
        <w:b/>
        <w:sz w:val="14"/>
        <w:szCs w:val="14"/>
      </w:rPr>
    </w:pPr>
  </w:p>
  <w:p w14:paraId="10ACAD86">
    <w:pPr>
      <w:pStyle w:val="14"/>
      <w:pBdr>
        <w:bottom w:val="single" w:color="auto" w:sz="4" w:space="1"/>
      </w:pBdr>
      <w:tabs>
        <w:tab w:val="left" w:pos="9923"/>
      </w:tabs>
      <w:ind w:right="282"/>
      <w:jc w:val="right"/>
      <w:rPr>
        <w:b/>
      </w:rPr>
    </w:pPr>
    <w:r>
      <w:rPr>
        <w:rFonts w:ascii="Segoe UI" w:hAnsi="Segoe UI" w:cs="Segoe UI"/>
        <w:b/>
        <w:sz w:val="14"/>
        <w:szCs w:val="14"/>
      </w:rPr>
      <w:tab/>
    </w:r>
    <w:r>
      <w:rPr>
        <w:rFonts w:ascii="Segoe UI" w:hAnsi="Segoe UI" w:cs="Segoe UI"/>
        <w:b/>
        <w:sz w:val="14"/>
        <w:szCs w:val="14"/>
      </w:rPr>
      <w:t>NOTIFICAÇÃO DE PRESERVAÇÃO E ENTREGA DE IMAGENS DE VIDEOVIGILÂNCIA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70D4C32"/>
    <w:multiLevelType w:val="multilevel"/>
    <w:tmpl w:val="570D4C32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86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708"/>
  <w:hyphenationZone w:val="425"/>
  <w:drawingGridHorizontalSpacing w:val="1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54A3"/>
    <w:rsid w:val="00000284"/>
    <w:rsid w:val="00003281"/>
    <w:rsid w:val="00003318"/>
    <w:rsid w:val="00004A9A"/>
    <w:rsid w:val="000054A3"/>
    <w:rsid w:val="0001326E"/>
    <w:rsid w:val="00014671"/>
    <w:rsid w:val="000157DA"/>
    <w:rsid w:val="00015951"/>
    <w:rsid w:val="00017569"/>
    <w:rsid w:val="0002195B"/>
    <w:rsid w:val="00023D58"/>
    <w:rsid w:val="00025107"/>
    <w:rsid w:val="0002590C"/>
    <w:rsid w:val="000267AE"/>
    <w:rsid w:val="00026961"/>
    <w:rsid w:val="0002704F"/>
    <w:rsid w:val="00030198"/>
    <w:rsid w:val="00030DCB"/>
    <w:rsid w:val="00031590"/>
    <w:rsid w:val="000317FF"/>
    <w:rsid w:val="00033F85"/>
    <w:rsid w:val="00034CDC"/>
    <w:rsid w:val="00035D05"/>
    <w:rsid w:val="0003643A"/>
    <w:rsid w:val="0003735F"/>
    <w:rsid w:val="00037703"/>
    <w:rsid w:val="00041E6C"/>
    <w:rsid w:val="00044135"/>
    <w:rsid w:val="00047A1A"/>
    <w:rsid w:val="00047F3C"/>
    <w:rsid w:val="0005020F"/>
    <w:rsid w:val="00050DA4"/>
    <w:rsid w:val="0005268E"/>
    <w:rsid w:val="000556DF"/>
    <w:rsid w:val="00056BAC"/>
    <w:rsid w:val="0005752A"/>
    <w:rsid w:val="00057A28"/>
    <w:rsid w:val="00062D07"/>
    <w:rsid w:val="0006334D"/>
    <w:rsid w:val="00064F85"/>
    <w:rsid w:val="00070790"/>
    <w:rsid w:val="00070B68"/>
    <w:rsid w:val="0007278A"/>
    <w:rsid w:val="000737ED"/>
    <w:rsid w:val="000741B6"/>
    <w:rsid w:val="0007472B"/>
    <w:rsid w:val="00076CF9"/>
    <w:rsid w:val="000800D3"/>
    <w:rsid w:val="00080919"/>
    <w:rsid w:val="00080B2E"/>
    <w:rsid w:val="00080D4A"/>
    <w:rsid w:val="0008153C"/>
    <w:rsid w:val="00081D4E"/>
    <w:rsid w:val="000826F5"/>
    <w:rsid w:val="000834DC"/>
    <w:rsid w:val="00083BFE"/>
    <w:rsid w:val="00083E03"/>
    <w:rsid w:val="00085371"/>
    <w:rsid w:val="000857A4"/>
    <w:rsid w:val="000860BC"/>
    <w:rsid w:val="00087D56"/>
    <w:rsid w:val="00090A92"/>
    <w:rsid w:val="00092D09"/>
    <w:rsid w:val="00093E7A"/>
    <w:rsid w:val="00094ADB"/>
    <w:rsid w:val="00094BC9"/>
    <w:rsid w:val="00095DB4"/>
    <w:rsid w:val="00096D5C"/>
    <w:rsid w:val="000A099B"/>
    <w:rsid w:val="000A107A"/>
    <w:rsid w:val="000A1F2B"/>
    <w:rsid w:val="000A2240"/>
    <w:rsid w:val="000A29BD"/>
    <w:rsid w:val="000A4A77"/>
    <w:rsid w:val="000A5F43"/>
    <w:rsid w:val="000A6A65"/>
    <w:rsid w:val="000A6D39"/>
    <w:rsid w:val="000A71E2"/>
    <w:rsid w:val="000A7C7C"/>
    <w:rsid w:val="000B046C"/>
    <w:rsid w:val="000B05E0"/>
    <w:rsid w:val="000B06F8"/>
    <w:rsid w:val="000B147E"/>
    <w:rsid w:val="000B1C82"/>
    <w:rsid w:val="000B1D92"/>
    <w:rsid w:val="000B3ADB"/>
    <w:rsid w:val="000B4369"/>
    <w:rsid w:val="000C0BD9"/>
    <w:rsid w:val="000C1DD3"/>
    <w:rsid w:val="000C4C06"/>
    <w:rsid w:val="000C520D"/>
    <w:rsid w:val="000C6920"/>
    <w:rsid w:val="000C7728"/>
    <w:rsid w:val="000D1282"/>
    <w:rsid w:val="000D3D95"/>
    <w:rsid w:val="000D3ED7"/>
    <w:rsid w:val="000D64B7"/>
    <w:rsid w:val="000D65BB"/>
    <w:rsid w:val="000D7ADE"/>
    <w:rsid w:val="000E3DDC"/>
    <w:rsid w:val="000F15E8"/>
    <w:rsid w:val="000F1C05"/>
    <w:rsid w:val="000F22EF"/>
    <w:rsid w:val="000F2A6E"/>
    <w:rsid w:val="000F2BA2"/>
    <w:rsid w:val="000F2DC8"/>
    <w:rsid w:val="000F2F55"/>
    <w:rsid w:val="000F3B77"/>
    <w:rsid w:val="000F5B70"/>
    <w:rsid w:val="000F670D"/>
    <w:rsid w:val="000F799C"/>
    <w:rsid w:val="0010047F"/>
    <w:rsid w:val="00102D9D"/>
    <w:rsid w:val="00103592"/>
    <w:rsid w:val="0010652E"/>
    <w:rsid w:val="00110677"/>
    <w:rsid w:val="001113A1"/>
    <w:rsid w:val="0011458E"/>
    <w:rsid w:val="001177A5"/>
    <w:rsid w:val="001212CB"/>
    <w:rsid w:val="00121DBC"/>
    <w:rsid w:val="00124AB6"/>
    <w:rsid w:val="00131707"/>
    <w:rsid w:val="001318C9"/>
    <w:rsid w:val="00132C55"/>
    <w:rsid w:val="001331D9"/>
    <w:rsid w:val="0013430A"/>
    <w:rsid w:val="0013663E"/>
    <w:rsid w:val="001410D6"/>
    <w:rsid w:val="001415D3"/>
    <w:rsid w:val="001421B9"/>
    <w:rsid w:val="001466BF"/>
    <w:rsid w:val="00146711"/>
    <w:rsid w:val="00146ADC"/>
    <w:rsid w:val="00147269"/>
    <w:rsid w:val="00150219"/>
    <w:rsid w:val="001519F1"/>
    <w:rsid w:val="00152368"/>
    <w:rsid w:val="001523A1"/>
    <w:rsid w:val="00152796"/>
    <w:rsid w:val="00152E16"/>
    <w:rsid w:val="0015589E"/>
    <w:rsid w:val="00156E57"/>
    <w:rsid w:val="00156FB0"/>
    <w:rsid w:val="00160E53"/>
    <w:rsid w:val="00160FEE"/>
    <w:rsid w:val="00163E63"/>
    <w:rsid w:val="001644CB"/>
    <w:rsid w:val="001650CD"/>
    <w:rsid w:val="0016544E"/>
    <w:rsid w:val="00174985"/>
    <w:rsid w:val="00175A67"/>
    <w:rsid w:val="00176531"/>
    <w:rsid w:val="00182558"/>
    <w:rsid w:val="001826FC"/>
    <w:rsid w:val="00183CB8"/>
    <w:rsid w:val="00185DA5"/>
    <w:rsid w:val="00186FBC"/>
    <w:rsid w:val="00190799"/>
    <w:rsid w:val="001936B8"/>
    <w:rsid w:val="001955FF"/>
    <w:rsid w:val="001965E7"/>
    <w:rsid w:val="001A3CD0"/>
    <w:rsid w:val="001A4429"/>
    <w:rsid w:val="001A448F"/>
    <w:rsid w:val="001A4B5C"/>
    <w:rsid w:val="001A5C78"/>
    <w:rsid w:val="001A7A3F"/>
    <w:rsid w:val="001B0322"/>
    <w:rsid w:val="001B34C3"/>
    <w:rsid w:val="001B3C08"/>
    <w:rsid w:val="001B4D11"/>
    <w:rsid w:val="001B64DF"/>
    <w:rsid w:val="001B6E21"/>
    <w:rsid w:val="001C0714"/>
    <w:rsid w:val="001C14C4"/>
    <w:rsid w:val="001C1AED"/>
    <w:rsid w:val="001C3530"/>
    <w:rsid w:val="001C410D"/>
    <w:rsid w:val="001C4F07"/>
    <w:rsid w:val="001C5E21"/>
    <w:rsid w:val="001D0123"/>
    <w:rsid w:val="001D0B8E"/>
    <w:rsid w:val="001D18B1"/>
    <w:rsid w:val="001D19CE"/>
    <w:rsid w:val="001D2456"/>
    <w:rsid w:val="001D7A94"/>
    <w:rsid w:val="001E1CF1"/>
    <w:rsid w:val="001E2755"/>
    <w:rsid w:val="001E4571"/>
    <w:rsid w:val="001F2031"/>
    <w:rsid w:val="001F5457"/>
    <w:rsid w:val="001F60DE"/>
    <w:rsid w:val="001F65A5"/>
    <w:rsid w:val="001F6A8C"/>
    <w:rsid w:val="002011DA"/>
    <w:rsid w:val="00202990"/>
    <w:rsid w:val="00202B0A"/>
    <w:rsid w:val="00202FD9"/>
    <w:rsid w:val="00203C12"/>
    <w:rsid w:val="00204E77"/>
    <w:rsid w:val="002134C6"/>
    <w:rsid w:val="0021692A"/>
    <w:rsid w:val="0021753F"/>
    <w:rsid w:val="00217C68"/>
    <w:rsid w:val="00220003"/>
    <w:rsid w:val="0022088C"/>
    <w:rsid w:val="0022106C"/>
    <w:rsid w:val="002220C4"/>
    <w:rsid w:val="002231D4"/>
    <w:rsid w:val="002252F4"/>
    <w:rsid w:val="00226F60"/>
    <w:rsid w:val="002271FB"/>
    <w:rsid w:val="002301DD"/>
    <w:rsid w:val="00230462"/>
    <w:rsid w:val="00231B9B"/>
    <w:rsid w:val="002324CB"/>
    <w:rsid w:val="00233C68"/>
    <w:rsid w:val="00236C65"/>
    <w:rsid w:val="002408AF"/>
    <w:rsid w:val="002415EE"/>
    <w:rsid w:val="00241B6C"/>
    <w:rsid w:val="00246BCB"/>
    <w:rsid w:val="00246DF5"/>
    <w:rsid w:val="0025189F"/>
    <w:rsid w:val="00252B1C"/>
    <w:rsid w:val="00254C70"/>
    <w:rsid w:val="0025536F"/>
    <w:rsid w:val="00261488"/>
    <w:rsid w:val="00266D75"/>
    <w:rsid w:val="00266F73"/>
    <w:rsid w:val="0026753A"/>
    <w:rsid w:val="00271006"/>
    <w:rsid w:val="002719CF"/>
    <w:rsid w:val="00274768"/>
    <w:rsid w:val="00277132"/>
    <w:rsid w:val="00277BBC"/>
    <w:rsid w:val="0028033E"/>
    <w:rsid w:val="00280E93"/>
    <w:rsid w:val="00282B03"/>
    <w:rsid w:val="00282E13"/>
    <w:rsid w:val="0028369F"/>
    <w:rsid w:val="00283E1A"/>
    <w:rsid w:val="002853A9"/>
    <w:rsid w:val="002853E7"/>
    <w:rsid w:val="00286E9F"/>
    <w:rsid w:val="002879D4"/>
    <w:rsid w:val="002905AE"/>
    <w:rsid w:val="00292080"/>
    <w:rsid w:val="00292915"/>
    <w:rsid w:val="00295DA6"/>
    <w:rsid w:val="002977F3"/>
    <w:rsid w:val="002978BD"/>
    <w:rsid w:val="002A0359"/>
    <w:rsid w:val="002A40B1"/>
    <w:rsid w:val="002A5E1C"/>
    <w:rsid w:val="002A69A8"/>
    <w:rsid w:val="002A6C3A"/>
    <w:rsid w:val="002A74C3"/>
    <w:rsid w:val="002B0395"/>
    <w:rsid w:val="002B0F13"/>
    <w:rsid w:val="002B15BA"/>
    <w:rsid w:val="002B16C2"/>
    <w:rsid w:val="002B24CC"/>
    <w:rsid w:val="002B4EAB"/>
    <w:rsid w:val="002B7629"/>
    <w:rsid w:val="002B7D36"/>
    <w:rsid w:val="002C0ACA"/>
    <w:rsid w:val="002C0BBD"/>
    <w:rsid w:val="002C2A38"/>
    <w:rsid w:val="002C411D"/>
    <w:rsid w:val="002C5B1B"/>
    <w:rsid w:val="002C60EB"/>
    <w:rsid w:val="002C67B9"/>
    <w:rsid w:val="002C6F76"/>
    <w:rsid w:val="002C744F"/>
    <w:rsid w:val="002D0971"/>
    <w:rsid w:val="002D1384"/>
    <w:rsid w:val="002D2572"/>
    <w:rsid w:val="002D3F99"/>
    <w:rsid w:val="002D474E"/>
    <w:rsid w:val="002D545C"/>
    <w:rsid w:val="002D6829"/>
    <w:rsid w:val="002D6D4A"/>
    <w:rsid w:val="002D7E4D"/>
    <w:rsid w:val="002D7E6C"/>
    <w:rsid w:val="002E153C"/>
    <w:rsid w:val="002E20F5"/>
    <w:rsid w:val="002E2DC6"/>
    <w:rsid w:val="002E5A90"/>
    <w:rsid w:val="002E7391"/>
    <w:rsid w:val="002F0155"/>
    <w:rsid w:val="002F0A47"/>
    <w:rsid w:val="002F0F10"/>
    <w:rsid w:val="002F4EFF"/>
    <w:rsid w:val="002F5213"/>
    <w:rsid w:val="00301C42"/>
    <w:rsid w:val="003048D7"/>
    <w:rsid w:val="00304B92"/>
    <w:rsid w:val="00304FB9"/>
    <w:rsid w:val="00305C08"/>
    <w:rsid w:val="003063D7"/>
    <w:rsid w:val="003065AA"/>
    <w:rsid w:val="00307CA7"/>
    <w:rsid w:val="003142C5"/>
    <w:rsid w:val="00314EB9"/>
    <w:rsid w:val="003155B6"/>
    <w:rsid w:val="00317D65"/>
    <w:rsid w:val="00320930"/>
    <w:rsid w:val="00322017"/>
    <w:rsid w:val="00322ED2"/>
    <w:rsid w:val="0032341C"/>
    <w:rsid w:val="003322C4"/>
    <w:rsid w:val="00332666"/>
    <w:rsid w:val="003342DE"/>
    <w:rsid w:val="00334E77"/>
    <w:rsid w:val="00335AD1"/>
    <w:rsid w:val="003363D7"/>
    <w:rsid w:val="00336B52"/>
    <w:rsid w:val="00337CD2"/>
    <w:rsid w:val="00346583"/>
    <w:rsid w:val="00346D61"/>
    <w:rsid w:val="00347410"/>
    <w:rsid w:val="00347FBC"/>
    <w:rsid w:val="0035054B"/>
    <w:rsid w:val="00350CDD"/>
    <w:rsid w:val="00352B28"/>
    <w:rsid w:val="00352B73"/>
    <w:rsid w:val="00353F9A"/>
    <w:rsid w:val="00354420"/>
    <w:rsid w:val="003552EC"/>
    <w:rsid w:val="0036286E"/>
    <w:rsid w:val="00362C61"/>
    <w:rsid w:val="00363B91"/>
    <w:rsid w:val="00363D7C"/>
    <w:rsid w:val="00364980"/>
    <w:rsid w:val="00365279"/>
    <w:rsid w:val="00365A10"/>
    <w:rsid w:val="00365F19"/>
    <w:rsid w:val="003666FA"/>
    <w:rsid w:val="0036674A"/>
    <w:rsid w:val="0037107F"/>
    <w:rsid w:val="00371FB5"/>
    <w:rsid w:val="0037257E"/>
    <w:rsid w:val="00372B2D"/>
    <w:rsid w:val="0037333F"/>
    <w:rsid w:val="00375098"/>
    <w:rsid w:val="00375759"/>
    <w:rsid w:val="00376229"/>
    <w:rsid w:val="00377594"/>
    <w:rsid w:val="0037788C"/>
    <w:rsid w:val="0038290D"/>
    <w:rsid w:val="00383EE4"/>
    <w:rsid w:val="00384F10"/>
    <w:rsid w:val="003860A9"/>
    <w:rsid w:val="003864EE"/>
    <w:rsid w:val="00390461"/>
    <w:rsid w:val="0039120B"/>
    <w:rsid w:val="00391C25"/>
    <w:rsid w:val="00392151"/>
    <w:rsid w:val="003A3D57"/>
    <w:rsid w:val="003A3F3A"/>
    <w:rsid w:val="003A4436"/>
    <w:rsid w:val="003A6F7F"/>
    <w:rsid w:val="003A788F"/>
    <w:rsid w:val="003B27D4"/>
    <w:rsid w:val="003B2B0E"/>
    <w:rsid w:val="003B32E5"/>
    <w:rsid w:val="003B395A"/>
    <w:rsid w:val="003B4087"/>
    <w:rsid w:val="003B4B7E"/>
    <w:rsid w:val="003B5FA1"/>
    <w:rsid w:val="003C0B61"/>
    <w:rsid w:val="003C186E"/>
    <w:rsid w:val="003C24E5"/>
    <w:rsid w:val="003C5827"/>
    <w:rsid w:val="003C5C9C"/>
    <w:rsid w:val="003C6F39"/>
    <w:rsid w:val="003C6FA4"/>
    <w:rsid w:val="003D021D"/>
    <w:rsid w:val="003D40C5"/>
    <w:rsid w:val="003D5E06"/>
    <w:rsid w:val="003D7E1B"/>
    <w:rsid w:val="003E28C7"/>
    <w:rsid w:val="003E2EFC"/>
    <w:rsid w:val="003E47A7"/>
    <w:rsid w:val="003E7DB0"/>
    <w:rsid w:val="003F081A"/>
    <w:rsid w:val="003F28E8"/>
    <w:rsid w:val="003F462F"/>
    <w:rsid w:val="003F6518"/>
    <w:rsid w:val="00401152"/>
    <w:rsid w:val="004021F3"/>
    <w:rsid w:val="004103FE"/>
    <w:rsid w:val="004147D7"/>
    <w:rsid w:val="00415458"/>
    <w:rsid w:val="0042095D"/>
    <w:rsid w:val="00420C17"/>
    <w:rsid w:val="00421696"/>
    <w:rsid w:val="004218E1"/>
    <w:rsid w:val="00421E32"/>
    <w:rsid w:val="00425AB0"/>
    <w:rsid w:val="0042799A"/>
    <w:rsid w:val="00427B41"/>
    <w:rsid w:val="00430C10"/>
    <w:rsid w:val="00431F84"/>
    <w:rsid w:val="00432DA8"/>
    <w:rsid w:val="00432E5E"/>
    <w:rsid w:val="00433463"/>
    <w:rsid w:val="00433576"/>
    <w:rsid w:val="004341A3"/>
    <w:rsid w:val="00434349"/>
    <w:rsid w:val="0043439B"/>
    <w:rsid w:val="00435BF6"/>
    <w:rsid w:val="00435E1C"/>
    <w:rsid w:val="004370BC"/>
    <w:rsid w:val="0044165A"/>
    <w:rsid w:val="00441D72"/>
    <w:rsid w:val="00442ECC"/>
    <w:rsid w:val="00444679"/>
    <w:rsid w:val="00445335"/>
    <w:rsid w:val="00450B83"/>
    <w:rsid w:val="00452355"/>
    <w:rsid w:val="00452FFF"/>
    <w:rsid w:val="00453942"/>
    <w:rsid w:val="004545D5"/>
    <w:rsid w:val="004551A8"/>
    <w:rsid w:val="00456CD8"/>
    <w:rsid w:val="0045701B"/>
    <w:rsid w:val="00457BB5"/>
    <w:rsid w:val="0046195C"/>
    <w:rsid w:val="00461FE1"/>
    <w:rsid w:val="00462A5B"/>
    <w:rsid w:val="00471F03"/>
    <w:rsid w:val="004747A1"/>
    <w:rsid w:val="0048186A"/>
    <w:rsid w:val="00481DDD"/>
    <w:rsid w:val="00484095"/>
    <w:rsid w:val="00490787"/>
    <w:rsid w:val="00490877"/>
    <w:rsid w:val="004912C2"/>
    <w:rsid w:val="00492672"/>
    <w:rsid w:val="004933DF"/>
    <w:rsid w:val="00494A81"/>
    <w:rsid w:val="00497784"/>
    <w:rsid w:val="004A153A"/>
    <w:rsid w:val="004A37D9"/>
    <w:rsid w:val="004A48F3"/>
    <w:rsid w:val="004A4E6D"/>
    <w:rsid w:val="004A622E"/>
    <w:rsid w:val="004A787F"/>
    <w:rsid w:val="004B1FD1"/>
    <w:rsid w:val="004B28B6"/>
    <w:rsid w:val="004B3B8E"/>
    <w:rsid w:val="004B4B96"/>
    <w:rsid w:val="004B4C81"/>
    <w:rsid w:val="004B5EBA"/>
    <w:rsid w:val="004B652F"/>
    <w:rsid w:val="004B7D43"/>
    <w:rsid w:val="004C052E"/>
    <w:rsid w:val="004C4E4E"/>
    <w:rsid w:val="004C5B20"/>
    <w:rsid w:val="004C6140"/>
    <w:rsid w:val="004C64AC"/>
    <w:rsid w:val="004D0507"/>
    <w:rsid w:val="004D146A"/>
    <w:rsid w:val="004D1CD9"/>
    <w:rsid w:val="004D20E6"/>
    <w:rsid w:val="004D5284"/>
    <w:rsid w:val="004D55D3"/>
    <w:rsid w:val="004D6641"/>
    <w:rsid w:val="004E04E4"/>
    <w:rsid w:val="004E0729"/>
    <w:rsid w:val="004E0BF0"/>
    <w:rsid w:val="004E0CA7"/>
    <w:rsid w:val="004E1EF9"/>
    <w:rsid w:val="004E2F07"/>
    <w:rsid w:val="004E355A"/>
    <w:rsid w:val="004E42F9"/>
    <w:rsid w:val="004F20F3"/>
    <w:rsid w:val="004F24FC"/>
    <w:rsid w:val="004F410A"/>
    <w:rsid w:val="004F4ABF"/>
    <w:rsid w:val="004F4C02"/>
    <w:rsid w:val="004F511F"/>
    <w:rsid w:val="004F56F3"/>
    <w:rsid w:val="004F5727"/>
    <w:rsid w:val="004F601C"/>
    <w:rsid w:val="004F62B8"/>
    <w:rsid w:val="004F6633"/>
    <w:rsid w:val="004F697A"/>
    <w:rsid w:val="005040AD"/>
    <w:rsid w:val="005050AC"/>
    <w:rsid w:val="00505774"/>
    <w:rsid w:val="00510736"/>
    <w:rsid w:val="00510C17"/>
    <w:rsid w:val="0051117B"/>
    <w:rsid w:val="00512029"/>
    <w:rsid w:val="0051332A"/>
    <w:rsid w:val="00514851"/>
    <w:rsid w:val="00514F45"/>
    <w:rsid w:val="005155D9"/>
    <w:rsid w:val="005174F1"/>
    <w:rsid w:val="00521C76"/>
    <w:rsid w:val="00521FC2"/>
    <w:rsid w:val="005221EC"/>
    <w:rsid w:val="00526082"/>
    <w:rsid w:val="00527011"/>
    <w:rsid w:val="00531634"/>
    <w:rsid w:val="00531A80"/>
    <w:rsid w:val="00531F8C"/>
    <w:rsid w:val="00534DD6"/>
    <w:rsid w:val="005351C2"/>
    <w:rsid w:val="005354BF"/>
    <w:rsid w:val="0053630E"/>
    <w:rsid w:val="00537F03"/>
    <w:rsid w:val="00540724"/>
    <w:rsid w:val="00541765"/>
    <w:rsid w:val="00541BCE"/>
    <w:rsid w:val="00543D5A"/>
    <w:rsid w:val="00543F6B"/>
    <w:rsid w:val="0054429B"/>
    <w:rsid w:val="005459FA"/>
    <w:rsid w:val="00546EBF"/>
    <w:rsid w:val="00547831"/>
    <w:rsid w:val="00551386"/>
    <w:rsid w:val="005516A3"/>
    <w:rsid w:val="0055196B"/>
    <w:rsid w:val="00552525"/>
    <w:rsid w:val="00552D40"/>
    <w:rsid w:val="00553D71"/>
    <w:rsid w:val="00554285"/>
    <w:rsid w:val="00554592"/>
    <w:rsid w:val="00555AD1"/>
    <w:rsid w:val="00556253"/>
    <w:rsid w:val="00557DAA"/>
    <w:rsid w:val="005614C1"/>
    <w:rsid w:val="00561CDA"/>
    <w:rsid w:val="0056205F"/>
    <w:rsid w:val="00563F41"/>
    <w:rsid w:val="005643FE"/>
    <w:rsid w:val="00564C9A"/>
    <w:rsid w:val="0056664C"/>
    <w:rsid w:val="005703ED"/>
    <w:rsid w:val="00571C5E"/>
    <w:rsid w:val="005737D9"/>
    <w:rsid w:val="005741C8"/>
    <w:rsid w:val="005750E5"/>
    <w:rsid w:val="005772A2"/>
    <w:rsid w:val="00582A0C"/>
    <w:rsid w:val="00582BD9"/>
    <w:rsid w:val="00583D03"/>
    <w:rsid w:val="00592656"/>
    <w:rsid w:val="00592E1B"/>
    <w:rsid w:val="005945E9"/>
    <w:rsid w:val="005A1722"/>
    <w:rsid w:val="005A612A"/>
    <w:rsid w:val="005B27DA"/>
    <w:rsid w:val="005B4205"/>
    <w:rsid w:val="005B4E3C"/>
    <w:rsid w:val="005B50D2"/>
    <w:rsid w:val="005B6F26"/>
    <w:rsid w:val="005B753B"/>
    <w:rsid w:val="005C11A0"/>
    <w:rsid w:val="005C36D4"/>
    <w:rsid w:val="005C4854"/>
    <w:rsid w:val="005C729E"/>
    <w:rsid w:val="005C7941"/>
    <w:rsid w:val="005D044C"/>
    <w:rsid w:val="005D2E28"/>
    <w:rsid w:val="005D3B85"/>
    <w:rsid w:val="005D4330"/>
    <w:rsid w:val="005D4F9D"/>
    <w:rsid w:val="005D5837"/>
    <w:rsid w:val="005D77A4"/>
    <w:rsid w:val="005E29FC"/>
    <w:rsid w:val="005E4660"/>
    <w:rsid w:val="005E5045"/>
    <w:rsid w:val="005E6098"/>
    <w:rsid w:val="005E63B0"/>
    <w:rsid w:val="005E769F"/>
    <w:rsid w:val="005F0441"/>
    <w:rsid w:val="005F1492"/>
    <w:rsid w:val="005F193D"/>
    <w:rsid w:val="005F2F25"/>
    <w:rsid w:val="005F34C9"/>
    <w:rsid w:val="005F36C2"/>
    <w:rsid w:val="005F60B0"/>
    <w:rsid w:val="005F62F1"/>
    <w:rsid w:val="005F70EC"/>
    <w:rsid w:val="006008B1"/>
    <w:rsid w:val="006020A9"/>
    <w:rsid w:val="0060402F"/>
    <w:rsid w:val="0060460D"/>
    <w:rsid w:val="00604E35"/>
    <w:rsid w:val="0060544D"/>
    <w:rsid w:val="00605565"/>
    <w:rsid w:val="006057AC"/>
    <w:rsid w:val="006063D0"/>
    <w:rsid w:val="0060754E"/>
    <w:rsid w:val="00611091"/>
    <w:rsid w:val="0061232D"/>
    <w:rsid w:val="0061296C"/>
    <w:rsid w:val="00613AC0"/>
    <w:rsid w:val="006203F5"/>
    <w:rsid w:val="006205A9"/>
    <w:rsid w:val="00621051"/>
    <w:rsid w:val="0062143C"/>
    <w:rsid w:val="00621E8C"/>
    <w:rsid w:val="00624661"/>
    <w:rsid w:val="00624B88"/>
    <w:rsid w:val="006250FF"/>
    <w:rsid w:val="00625EDF"/>
    <w:rsid w:val="006267FE"/>
    <w:rsid w:val="00631F81"/>
    <w:rsid w:val="00633F0B"/>
    <w:rsid w:val="00643A6D"/>
    <w:rsid w:val="006452DD"/>
    <w:rsid w:val="00645A5A"/>
    <w:rsid w:val="0064739A"/>
    <w:rsid w:val="00647D45"/>
    <w:rsid w:val="006507CC"/>
    <w:rsid w:val="00651019"/>
    <w:rsid w:val="006522AC"/>
    <w:rsid w:val="00653040"/>
    <w:rsid w:val="00653181"/>
    <w:rsid w:val="00653ACE"/>
    <w:rsid w:val="00654B4E"/>
    <w:rsid w:val="00655848"/>
    <w:rsid w:val="006564C9"/>
    <w:rsid w:val="00657616"/>
    <w:rsid w:val="00660C68"/>
    <w:rsid w:val="00663860"/>
    <w:rsid w:val="006646B1"/>
    <w:rsid w:val="006666E5"/>
    <w:rsid w:val="006676DA"/>
    <w:rsid w:val="006718AB"/>
    <w:rsid w:val="00671A6C"/>
    <w:rsid w:val="00671D1E"/>
    <w:rsid w:val="00671D90"/>
    <w:rsid w:val="00674A89"/>
    <w:rsid w:val="00674B64"/>
    <w:rsid w:val="00676670"/>
    <w:rsid w:val="00680030"/>
    <w:rsid w:val="00682E1D"/>
    <w:rsid w:val="00685A22"/>
    <w:rsid w:val="00687715"/>
    <w:rsid w:val="00692BC1"/>
    <w:rsid w:val="006943BC"/>
    <w:rsid w:val="00695771"/>
    <w:rsid w:val="00695D65"/>
    <w:rsid w:val="006A095D"/>
    <w:rsid w:val="006A3D48"/>
    <w:rsid w:val="006A4726"/>
    <w:rsid w:val="006A523A"/>
    <w:rsid w:val="006A68F7"/>
    <w:rsid w:val="006A6FEA"/>
    <w:rsid w:val="006A7985"/>
    <w:rsid w:val="006A7A56"/>
    <w:rsid w:val="006B1118"/>
    <w:rsid w:val="006B59F7"/>
    <w:rsid w:val="006B65C1"/>
    <w:rsid w:val="006C10D9"/>
    <w:rsid w:val="006C4124"/>
    <w:rsid w:val="006D0DAF"/>
    <w:rsid w:val="006D108F"/>
    <w:rsid w:val="006D26FD"/>
    <w:rsid w:val="006D2CEA"/>
    <w:rsid w:val="006D446D"/>
    <w:rsid w:val="006D6051"/>
    <w:rsid w:val="006D6462"/>
    <w:rsid w:val="006E0A77"/>
    <w:rsid w:val="006E2771"/>
    <w:rsid w:val="006E2D61"/>
    <w:rsid w:val="006E7C84"/>
    <w:rsid w:val="006F005F"/>
    <w:rsid w:val="006F2D22"/>
    <w:rsid w:val="006F43D3"/>
    <w:rsid w:val="006F4AAA"/>
    <w:rsid w:val="006F547D"/>
    <w:rsid w:val="006F62F2"/>
    <w:rsid w:val="007004E9"/>
    <w:rsid w:val="0070073F"/>
    <w:rsid w:val="0070102E"/>
    <w:rsid w:val="00704816"/>
    <w:rsid w:val="00706ED4"/>
    <w:rsid w:val="00707E71"/>
    <w:rsid w:val="00710B8A"/>
    <w:rsid w:val="00716190"/>
    <w:rsid w:val="0071761C"/>
    <w:rsid w:val="00721814"/>
    <w:rsid w:val="007223E0"/>
    <w:rsid w:val="0072244E"/>
    <w:rsid w:val="007227E0"/>
    <w:rsid w:val="00723E11"/>
    <w:rsid w:val="007241D0"/>
    <w:rsid w:val="00725487"/>
    <w:rsid w:val="00731E31"/>
    <w:rsid w:val="00734EC3"/>
    <w:rsid w:val="007353B6"/>
    <w:rsid w:val="00735E13"/>
    <w:rsid w:val="007363B7"/>
    <w:rsid w:val="00736E77"/>
    <w:rsid w:val="0073707D"/>
    <w:rsid w:val="007427F7"/>
    <w:rsid w:val="00743EEA"/>
    <w:rsid w:val="007454D6"/>
    <w:rsid w:val="00745BCD"/>
    <w:rsid w:val="00746403"/>
    <w:rsid w:val="00747C4A"/>
    <w:rsid w:val="007506BE"/>
    <w:rsid w:val="0075131A"/>
    <w:rsid w:val="00751FB6"/>
    <w:rsid w:val="00753100"/>
    <w:rsid w:val="00754493"/>
    <w:rsid w:val="007553C5"/>
    <w:rsid w:val="007629BB"/>
    <w:rsid w:val="00763B0B"/>
    <w:rsid w:val="00764971"/>
    <w:rsid w:val="0076562A"/>
    <w:rsid w:val="00770240"/>
    <w:rsid w:val="00773611"/>
    <w:rsid w:val="007746E4"/>
    <w:rsid w:val="00776461"/>
    <w:rsid w:val="0077653E"/>
    <w:rsid w:val="007765AD"/>
    <w:rsid w:val="00776973"/>
    <w:rsid w:val="00777EDC"/>
    <w:rsid w:val="007840B0"/>
    <w:rsid w:val="00785129"/>
    <w:rsid w:val="00786883"/>
    <w:rsid w:val="00786EBE"/>
    <w:rsid w:val="00786F20"/>
    <w:rsid w:val="007908BA"/>
    <w:rsid w:val="007912BB"/>
    <w:rsid w:val="007917E7"/>
    <w:rsid w:val="00792F71"/>
    <w:rsid w:val="00792FB7"/>
    <w:rsid w:val="00794072"/>
    <w:rsid w:val="00794292"/>
    <w:rsid w:val="0079470B"/>
    <w:rsid w:val="00795A6D"/>
    <w:rsid w:val="00796E29"/>
    <w:rsid w:val="00797C7B"/>
    <w:rsid w:val="007A07E2"/>
    <w:rsid w:val="007A2221"/>
    <w:rsid w:val="007A4211"/>
    <w:rsid w:val="007A52F6"/>
    <w:rsid w:val="007A59CC"/>
    <w:rsid w:val="007A6147"/>
    <w:rsid w:val="007A66D1"/>
    <w:rsid w:val="007A77A2"/>
    <w:rsid w:val="007B13E5"/>
    <w:rsid w:val="007B155F"/>
    <w:rsid w:val="007B2F44"/>
    <w:rsid w:val="007B37D4"/>
    <w:rsid w:val="007B7714"/>
    <w:rsid w:val="007C0871"/>
    <w:rsid w:val="007C1411"/>
    <w:rsid w:val="007C23F8"/>
    <w:rsid w:val="007C3DB0"/>
    <w:rsid w:val="007C4465"/>
    <w:rsid w:val="007D1243"/>
    <w:rsid w:val="007D1CB0"/>
    <w:rsid w:val="007D2FB2"/>
    <w:rsid w:val="007D3431"/>
    <w:rsid w:val="007D34D3"/>
    <w:rsid w:val="007D760B"/>
    <w:rsid w:val="007D790C"/>
    <w:rsid w:val="007E06E9"/>
    <w:rsid w:val="007E695C"/>
    <w:rsid w:val="007E6CF4"/>
    <w:rsid w:val="007E742F"/>
    <w:rsid w:val="007F2361"/>
    <w:rsid w:val="007F3EFD"/>
    <w:rsid w:val="007F6027"/>
    <w:rsid w:val="007F6724"/>
    <w:rsid w:val="007F72F5"/>
    <w:rsid w:val="008022D5"/>
    <w:rsid w:val="00803202"/>
    <w:rsid w:val="008049F7"/>
    <w:rsid w:val="00804F91"/>
    <w:rsid w:val="00806AAF"/>
    <w:rsid w:val="00806DD7"/>
    <w:rsid w:val="0080732B"/>
    <w:rsid w:val="0081125F"/>
    <w:rsid w:val="0081480D"/>
    <w:rsid w:val="00815F4F"/>
    <w:rsid w:val="00816591"/>
    <w:rsid w:val="00816622"/>
    <w:rsid w:val="00816829"/>
    <w:rsid w:val="008174D7"/>
    <w:rsid w:val="00820E3E"/>
    <w:rsid w:val="00822836"/>
    <w:rsid w:val="0082428C"/>
    <w:rsid w:val="0082438E"/>
    <w:rsid w:val="008257DC"/>
    <w:rsid w:val="00827010"/>
    <w:rsid w:val="00827DA8"/>
    <w:rsid w:val="00830EAA"/>
    <w:rsid w:val="0083131B"/>
    <w:rsid w:val="0083242B"/>
    <w:rsid w:val="00832741"/>
    <w:rsid w:val="00832882"/>
    <w:rsid w:val="00834256"/>
    <w:rsid w:val="00834762"/>
    <w:rsid w:val="00835CAD"/>
    <w:rsid w:val="00836B3B"/>
    <w:rsid w:val="00845B7D"/>
    <w:rsid w:val="00845EBE"/>
    <w:rsid w:val="00846211"/>
    <w:rsid w:val="00850394"/>
    <w:rsid w:val="008513A9"/>
    <w:rsid w:val="00851FCB"/>
    <w:rsid w:val="0085322D"/>
    <w:rsid w:val="008566BD"/>
    <w:rsid w:val="00857C0A"/>
    <w:rsid w:val="00857FC7"/>
    <w:rsid w:val="00860126"/>
    <w:rsid w:val="0086192C"/>
    <w:rsid w:val="0086196B"/>
    <w:rsid w:val="008639E1"/>
    <w:rsid w:val="00863F7D"/>
    <w:rsid w:val="00866EDF"/>
    <w:rsid w:val="00870A0E"/>
    <w:rsid w:val="008711EB"/>
    <w:rsid w:val="00871FE9"/>
    <w:rsid w:val="0087233F"/>
    <w:rsid w:val="0087315F"/>
    <w:rsid w:val="00874CC6"/>
    <w:rsid w:val="00877747"/>
    <w:rsid w:val="0088159A"/>
    <w:rsid w:val="00882452"/>
    <w:rsid w:val="0088246E"/>
    <w:rsid w:val="00883615"/>
    <w:rsid w:val="00884115"/>
    <w:rsid w:val="00884B21"/>
    <w:rsid w:val="008869D3"/>
    <w:rsid w:val="00892B6B"/>
    <w:rsid w:val="00895B2E"/>
    <w:rsid w:val="00896594"/>
    <w:rsid w:val="00897036"/>
    <w:rsid w:val="008976D6"/>
    <w:rsid w:val="00897759"/>
    <w:rsid w:val="008978D0"/>
    <w:rsid w:val="008A1E64"/>
    <w:rsid w:val="008A3061"/>
    <w:rsid w:val="008A5C2A"/>
    <w:rsid w:val="008A5D1E"/>
    <w:rsid w:val="008A5FF5"/>
    <w:rsid w:val="008A6114"/>
    <w:rsid w:val="008A690D"/>
    <w:rsid w:val="008B0AF4"/>
    <w:rsid w:val="008B2224"/>
    <w:rsid w:val="008B47EC"/>
    <w:rsid w:val="008B4BD0"/>
    <w:rsid w:val="008B6E8F"/>
    <w:rsid w:val="008B72C4"/>
    <w:rsid w:val="008C08E8"/>
    <w:rsid w:val="008C2571"/>
    <w:rsid w:val="008C2F89"/>
    <w:rsid w:val="008D052D"/>
    <w:rsid w:val="008D103F"/>
    <w:rsid w:val="008D1C24"/>
    <w:rsid w:val="008D3986"/>
    <w:rsid w:val="008D4419"/>
    <w:rsid w:val="008E241B"/>
    <w:rsid w:val="008E2ADE"/>
    <w:rsid w:val="008E3E6E"/>
    <w:rsid w:val="008F00F7"/>
    <w:rsid w:val="008F0D4E"/>
    <w:rsid w:val="008F313D"/>
    <w:rsid w:val="008F483B"/>
    <w:rsid w:val="008F53EB"/>
    <w:rsid w:val="008F5D5C"/>
    <w:rsid w:val="008F6B85"/>
    <w:rsid w:val="009006DB"/>
    <w:rsid w:val="009020C0"/>
    <w:rsid w:val="00902456"/>
    <w:rsid w:val="009026DB"/>
    <w:rsid w:val="00904B05"/>
    <w:rsid w:val="00904C28"/>
    <w:rsid w:val="0090527F"/>
    <w:rsid w:val="0090579F"/>
    <w:rsid w:val="0090670E"/>
    <w:rsid w:val="00907384"/>
    <w:rsid w:val="00911082"/>
    <w:rsid w:val="00913F34"/>
    <w:rsid w:val="00914459"/>
    <w:rsid w:val="009144E9"/>
    <w:rsid w:val="00921254"/>
    <w:rsid w:val="00924598"/>
    <w:rsid w:val="00924EEB"/>
    <w:rsid w:val="00925AED"/>
    <w:rsid w:val="00925BFF"/>
    <w:rsid w:val="00932501"/>
    <w:rsid w:val="00933A55"/>
    <w:rsid w:val="009340F4"/>
    <w:rsid w:val="0093593D"/>
    <w:rsid w:val="009374EB"/>
    <w:rsid w:val="009432D7"/>
    <w:rsid w:val="00944C46"/>
    <w:rsid w:val="009500E2"/>
    <w:rsid w:val="009513CF"/>
    <w:rsid w:val="009528FB"/>
    <w:rsid w:val="00952950"/>
    <w:rsid w:val="00953D4F"/>
    <w:rsid w:val="00954683"/>
    <w:rsid w:val="00954B3C"/>
    <w:rsid w:val="0095571D"/>
    <w:rsid w:val="009564DA"/>
    <w:rsid w:val="00957367"/>
    <w:rsid w:val="0096036D"/>
    <w:rsid w:val="00962AB8"/>
    <w:rsid w:val="00964119"/>
    <w:rsid w:val="00965BAB"/>
    <w:rsid w:val="009671CC"/>
    <w:rsid w:val="0096774B"/>
    <w:rsid w:val="00967CE0"/>
    <w:rsid w:val="00970E1A"/>
    <w:rsid w:val="009714C8"/>
    <w:rsid w:val="00971D08"/>
    <w:rsid w:val="009722B9"/>
    <w:rsid w:val="009728F4"/>
    <w:rsid w:val="00973A0D"/>
    <w:rsid w:val="00980178"/>
    <w:rsid w:val="009808DC"/>
    <w:rsid w:val="009848AF"/>
    <w:rsid w:val="00991058"/>
    <w:rsid w:val="00991E0F"/>
    <w:rsid w:val="009920D4"/>
    <w:rsid w:val="00992A6C"/>
    <w:rsid w:val="00994B40"/>
    <w:rsid w:val="00997A08"/>
    <w:rsid w:val="009A04E7"/>
    <w:rsid w:val="009A074A"/>
    <w:rsid w:val="009A0FDD"/>
    <w:rsid w:val="009A1F1D"/>
    <w:rsid w:val="009A2423"/>
    <w:rsid w:val="009A3713"/>
    <w:rsid w:val="009A4213"/>
    <w:rsid w:val="009A7D33"/>
    <w:rsid w:val="009B2FED"/>
    <w:rsid w:val="009B39D5"/>
    <w:rsid w:val="009B4C5F"/>
    <w:rsid w:val="009B5801"/>
    <w:rsid w:val="009B722C"/>
    <w:rsid w:val="009C1766"/>
    <w:rsid w:val="009C1AD4"/>
    <w:rsid w:val="009C1BBC"/>
    <w:rsid w:val="009C1FBA"/>
    <w:rsid w:val="009C313F"/>
    <w:rsid w:val="009C38D9"/>
    <w:rsid w:val="009C6378"/>
    <w:rsid w:val="009C6A31"/>
    <w:rsid w:val="009D2351"/>
    <w:rsid w:val="009D788F"/>
    <w:rsid w:val="009D7D95"/>
    <w:rsid w:val="009E2526"/>
    <w:rsid w:val="009E2D3D"/>
    <w:rsid w:val="009E3AF9"/>
    <w:rsid w:val="009E442E"/>
    <w:rsid w:val="009E689D"/>
    <w:rsid w:val="009E75D7"/>
    <w:rsid w:val="009F27EE"/>
    <w:rsid w:val="009F29F8"/>
    <w:rsid w:val="009F39CE"/>
    <w:rsid w:val="009F65E2"/>
    <w:rsid w:val="009F6BFA"/>
    <w:rsid w:val="00A0018C"/>
    <w:rsid w:val="00A03DF5"/>
    <w:rsid w:val="00A042D7"/>
    <w:rsid w:val="00A07719"/>
    <w:rsid w:val="00A10281"/>
    <w:rsid w:val="00A11418"/>
    <w:rsid w:val="00A145E5"/>
    <w:rsid w:val="00A15DCA"/>
    <w:rsid w:val="00A16D0F"/>
    <w:rsid w:val="00A17C7C"/>
    <w:rsid w:val="00A20560"/>
    <w:rsid w:val="00A20FE2"/>
    <w:rsid w:val="00A2152D"/>
    <w:rsid w:val="00A2290E"/>
    <w:rsid w:val="00A23854"/>
    <w:rsid w:val="00A252AF"/>
    <w:rsid w:val="00A25773"/>
    <w:rsid w:val="00A25C20"/>
    <w:rsid w:val="00A27EB1"/>
    <w:rsid w:val="00A300AC"/>
    <w:rsid w:val="00A32743"/>
    <w:rsid w:val="00A32F4A"/>
    <w:rsid w:val="00A3683A"/>
    <w:rsid w:val="00A36BFA"/>
    <w:rsid w:val="00A413D9"/>
    <w:rsid w:val="00A4234F"/>
    <w:rsid w:val="00A459CD"/>
    <w:rsid w:val="00A46543"/>
    <w:rsid w:val="00A50183"/>
    <w:rsid w:val="00A50BD9"/>
    <w:rsid w:val="00A51631"/>
    <w:rsid w:val="00A528D6"/>
    <w:rsid w:val="00A54180"/>
    <w:rsid w:val="00A55E79"/>
    <w:rsid w:val="00A560D0"/>
    <w:rsid w:val="00A572AF"/>
    <w:rsid w:val="00A60407"/>
    <w:rsid w:val="00A62F2E"/>
    <w:rsid w:val="00A63161"/>
    <w:rsid w:val="00A63FD6"/>
    <w:rsid w:val="00A65B53"/>
    <w:rsid w:val="00A701F8"/>
    <w:rsid w:val="00A71D4D"/>
    <w:rsid w:val="00A7280C"/>
    <w:rsid w:val="00A734F9"/>
    <w:rsid w:val="00A743B5"/>
    <w:rsid w:val="00A7503D"/>
    <w:rsid w:val="00A766BA"/>
    <w:rsid w:val="00A8012B"/>
    <w:rsid w:val="00A81441"/>
    <w:rsid w:val="00A82D40"/>
    <w:rsid w:val="00A82EF8"/>
    <w:rsid w:val="00A83737"/>
    <w:rsid w:val="00A84145"/>
    <w:rsid w:val="00A84D6A"/>
    <w:rsid w:val="00A90CCB"/>
    <w:rsid w:val="00A91626"/>
    <w:rsid w:val="00A91EF2"/>
    <w:rsid w:val="00A94A22"/>
    <w:rsid w:val="00A9543A"/>
    <w:rsid w:val="00A958C3"/>
    <w:rsid w:val="00A97469"/>
    <w:rsid w:val="00A97B9F"/>
    <w:rsid w:val="00AA307E"/>
    <w:rsid w:val="00AA39A9"/>
    <w:rsid w:val="00AA522B"/>
    <w:rsid w:val="00AB1D43"/>
    <w:rsid w:val="00AB38FE"/>
    <w:rsid w:val="00AB50C0"/>
    <w:rsid w:val="00AB520B"/>
    <w:rsid w:val="00AB59AA"/>
    <w:rsid w:val="00AB7D56"/>
    <w:rsid w:val="00AC0351"/>
    <w:rsid w:val="00AC1939"/>
    <w:rsid w:val="00AC4CF1"/>
    <w:rsid w:val="00AC53FE"/>
    <w:rsid w:val="00AC6EC5"/>
    <w:rsid w:val="00AC6EE0"/>
    <w:rsid w:val="00AD00EB"/>
    <w:rsid w:val="00AD1241"/>
    <w:rsid w:val="00AD2148"/>
    <w:rsid w:val="00AD2625"/>
    <w:rsid w:val="00AD38A9"/>
    <w:rsid w:val="00AD38F0"/>
    <w:rsid w:val="00AD390B"/>
    <w:rsid w:val="00AD4358"/>
    <w:rsid w:val="00AD49D9"/>
    <w:rsid w:val="00AD6BD6"/>
    <w:rsid w:val="00AD6C00"/>
    <w:rsid w:val="00AD6EDE"/>
    <w:rsid w:val="00AD79F4"/>
    <w:rsid w:val="00AD7A42"/>
    <w:rsid w:val="00AE2594"/>
    <w:rsid w:val="00AE3CEC"/>
    <w:rsid w:val="00AE56A0"/>
    <w:rsid w:val="00AE60C7"/>
    <w:rsid w:val="00AE79BB"/>
    <w:rsid w:val="00AE7CE2"/>
    <w:rsid w:val="00AF029F"/>
    <w:rsid w:val="00AF27A4"/>
    <w:rsid w:val="00AF3A31"/>
    <w:rsid w:val="00B00FA8"/>
    <w:rsid w:val="00B029FD"/>
    <w:rsid w:val="00B02E2C"/>
    <w:rsid w:val="00B03FD1"/>
    <w:rsid w:val="00B04A50"/>
    <w:rsid w:val="00B04A54"/>
    <w:rsid w:val="00B05C79"/>
    <w:rsid w:val="00B06061"/>
    <w:rsid w:val="00B10981"/>
    <w:rsid w:val="00B11DE6"/>
    <w:rsid w:val="00B13376"/>
    <w:rsid w:val="00B13C70"/>
    <w:rsid w:val="00B14DB0"/>
    <w:rsid w:val="00B15769"/>
    <w:rsid w:val="00B17906"/>
    <w:rsid w:val="00B17E13"/>
    <w:rsid w:val="00B2239C"/>
    <w:rsid w:val="00B228A1"/>
    <w:rsid w:val="00B258CF"/>
    <w:rsid w:val="00B25D88"/>
    <w:rsid w:val="00B26198"/>
    <w:rsid w:val="00B26837"/>
    <w:rsid w:val="00B27481"/>
    <w:rsid w:val="00B30B12"/>
    <w:rsid w:val="00B31D3E"/>
    <w:rsid w:val="00B33EB8"/>
    <w:rsid w:val="00B36EBD"/>
    <w:rsid w:val="00B37B67"/>
    <w:rsid w:val="00B40A6B"/>
    <w:rsid w:val="00B414DD"/>
    <w:rsid w:val="00B417E4"/>
    <w:rsid w:val="00B4242C"/>
    <w:rsid w:val="00B4324F"/>
    <w:rsid w:val="00B447BD"/>
    <w:rsid w:val="00B4491C"/>
    <w:rsid w:val="00B44BA6"/>
    <w:rsid w:val="00B46E85"/>
    <w:rsid w:val="00B50725"/>
    <w:rsid w:val="00B50F3A"/>
    <w:rsid w:val="00B511E1"/>
    <w:rsid w:val="00B565E1"/>
    <w:rsid w:val="00B57D40"/>
    <w:rsid w:val="00B61184"/>
    <w:rsid w:val="00B61584"/>
    <w:rsid w:val="00B61D86"/>
    <w:rsid w:val="00B62A53"/>
    <w:rsid w:val="00B66805"/>
    <w:rsid w:val="00B6703B"/>
    <w:rsid w:val="00B6715F"/>
    <w:rsid w:val="00B707E2"/>
    <w:rsid w:val="00B71023"/>
    <w:rsid w:val="00B727D7"/>
    <w:rsid w:val="00B7282A"/>
    <w:rsid w:val="00B738A2"/>
    <w:rsid w:val="00B751D1"/>
    <w:rsid w:val="00B807CE"/>
    <w:rsid w:val="00B80883"/>
    <w:rsid w:val="00B81ABC"/>
    <w:rsid w:val="00B824AC"/>
    <w:rsid w:val="00B8423B"/>
    <w:rsid w:val="00B85C21"/>
    <w:rsid w:val="00B8676A"/>
    <w:rsid w:val="00B86E5C"/>
    <w:rsid w:val="00B925E3"/>
    <w:rsid w:val="00B93EBA"/>
    <w:rsid w:val="00B9559C"/>
    <w:rsid w:val="00B95623"/>
    <w:rsid w:val="00BA14E5"/>
    <w:rsid w:val="00BA5E98"/>
    <w:rsid w:val="00BA5ED5"/>
    <w:rsid w:val="00BA7352"/>
    <w:rsid w:val="00BB0068"/>
    <w:rsid w:val="00BB20A7"/>
    <w:rsid w:val="00BB4116"/>
    <w:rsid w:val="00BB57FD"/>
    <w:rsid w:val="00BB58F8"/>
    <w:rsid w:val="00BB59EE"/>
    <w:rsid w:val="00BB7F01"/>
    <w:rsid w:val="00BC106B"/>
    <w:rsid w:val="00BC3630"/>
    <w:rsid w:val="00BC36FC"/>
    <w:rsid w:val="00BC7ECB"/>
    <w:rsid w:val="00BD0BAA"/>
    <w:rsid w:val="00BD33FC"/>
    <w:rsid w:val="00BD3F80"/>
    <w:rsid w:val="00BD4414"/>
    <w:rsid w:val="00BD52A3"/>
    <w:rsid w:val="00BD75FF"/>
    <w:rsid w:val="00BE00CE"/>
    <w:rsid w:val="00BE034D"/>
    <w:rsid w:val="00BE0A59"/>
    <w:rsid w:val="00BE18DE"/>
    <w:rsid w:val="00BE2DA4"/>
    <w:rsid w:val="00BE3A87"/>
    <w:rsid w:val="00BE5738"/>
    <w:rsid w:val="00BE7F10"/>
    <w:rsid w:val="00BF0536"/>
    <w:rsid w:val="00BF064A"/>
    <w:rsid w:val="00BF0B59"/>
    <w:rsid w:val="00BF2BAF"/>
    <w:rsid w:val="00BF34FA"/>
    <w:rsid w:val="00BF41C8"/>
    <w:rsid w:val="00C01AF3"/>
    <w:rsid w:val="00C01E18"/>
    <w:rsid w:val="00C02CD2"/>
    <w:rsid w:val="00C049F7"/>
    <w:rsid w:val="00C04EC2"/>
    <w:rsid w:val="00C056D9"/>
    <w:rsid w:val="00C05B5B"/>
    <w:rsid w:val="00C07EC2"/>
    <w:rsid w:val="00C07EED"/>
    <w:rsid w:val="00C106B1"/>
    <w:rsid w:val="00C10721"/>
    <w:rsid w:val="00C10F92"/>
    <w:rsid w:val="00C11E03"/>
    <w:rsid w:val="00C12DCD"/>
    <w:rsid w:val="00C13B51"/>
    <w:rsid w:val="00C14238"/>
    <w:rsid w:val="00C1446C"/>
    <w:rsid w:val="00C1529E"/>
    <w:rsid w:val="00C157DD"/>
    <w:rsid w:val="00C23E19"/>
    <w:rsid w:val="00C249E8"/>
    <w:rsid w:val="00C25BCD"/>
    <w:rsid w:val="00C25CB0"/>
    <w:rsid w:val="00C301A8"/>
    <w:rsid w:val="00C32316"/>
    <w:rsid w:val="00C3260E"/>
    <w:rsid w:val="00C33506"/>
    <w:rsid w:val="00C357ED"/>
    <w:rsid w:val="00C3711C"/>
    <w:rsid w:val="00C3783B"/>
    <w:rsid w:val="00C426C1"/>
    <w:rsid w:val="00C44FDC"/>
    <w:rsid w:val="00C46074"/>
    <w:rsid w:val="00C47345"/>
    <w:rsid w:val="00C47495"/>
    <w:rsid w:val="00C51CC9"/>
    <w:rsid w:val="00C533B9"/>
    <w:rsid w:val="00C537DB"/>
    <w:rsid w:val="00C56C1A"/>
    <w:rsid w:val="00C57122"/>
    <w:rsid w:val="00C5747E"/>
    <w:rsid w:val="00C57BF4"/>
    <w:rsid w:val="00C610D8"/>
    <w:rsid w:val="00C6548A"/>
    <w:rsid w:val="00C67EFC"/>
    <w:rsid w:val="00C7135A"/>
    <w:rsid w:val="00C71DF7"/>
    <w:rsid w:val="00C72AFF"/>
    <w:rsid w:val="00C73F0D"/>
    <w:rsid w:val="00C74597"/>
    <w:rsid w:val="00C811C1"/>
    <w:rsid w:val="00C8210C"/>
    <w:rsid w:val="00C821AB"/>
    <w:rsid w:val="00C8408F"/>
    <w:rsid w:val="00C84261"/>
    <w:rsid w:val="00C864A7"/>
    <w:rsid w:val="00C86FE1"/>
    <w:rsid w:val="00C87A67"/>
    <w:rsid w:val="00C907B0"/>
    <w:rsid w:val="00C90B21"/>
    <w:rsid w:val="00C90CD4"/>
    <w:rsid w:val="00C910B2"/>
    <w:rsid w:val="00C91A62"/>
    <w:rsid w:val="00C92C66"/>
    <w:rsid w:val="00C936CC"/>
    <w:rsid w:val="00C94AD0"/>
    <w:rsid w:val="00C96FFF"/>
    <w:rsid w:val="00CA0744"/>
    <w:rsid w:val="00CA3966"/>
    <w:rsid w:val="00CA51A0"/>
    <w:rsid w:val="00CA6444"/>
    <w:rsid w:val="00CA67EB"/>
    <w:rsid w:val="00CA6D26"/>
    <w:rsid w:val="00CA784D"/>
    <w:rsid w:val="00CB1A10"/>
    <w:rsid w:val="00CB3602"/>
    <w:rsid w:val="00CB591C"/>
    <w:rsid w:val="00CB5BB4"/>
    <w:rsid w:val="00CB7157"/>
    <w:rsid w:val="00CB72D6"/>
    <w:rsid w:val="00CB74F4"/>
    <w:rsid w:val="00CC1827"/>
    <w:rsid w:val="00CC23AC"/>
    <w:rsid w:val="00CC3292"/>
    <w:rsid w:val="00CC58A7"/>
    <w:rsid w:val="00CC59C6"/>
    <w:rsid w:val="00CC59CC"/>
    <w:rsid w:val="00CC61BA"/>
    <w:rsid w:val="00CD1A37"/>
    <w:rsid w:val="00CD1E6A"/>
    <w:rsid w:val="00CD511C"/>
    <w:rsid w:val="00CD5206"/>
    <w:rsid w:val="00CD53E0"/>
    <w:rsid w:val="00CD5D9A"/>
    <w:rsid w:val="00CD75A5"/>
    <w:rsid w:val="00CE17F8"/>
    <w:rsid w:val="00CE1844"/>
    <w:rsid w:val="00CE4598"/>
    <w:rsid w:val="00CE4917"/>
    <w:rsid w:val="00CE51B6"/>
    <w:rsid w:val="00CF028F"/>
    <w:rsid w:val="00CF1BE9"/>
    <w:rsid w:val="00CF1C20"/>
    <w:rsid w:val="00CF296E"/>
    <w:rsid w:val="00D01960"/>
    <w:rsid w:val="00D020B4"/>
    <w:rsid w:val="00D041D3"/>
    <w:rsid w:val="00D05BED"/>
    <w:rsid w:val="00D06681"/>
    <w:rsid w:val="00D16AF5"/>
    <w:rsid w:val="00D17A8C"/>
    <w:rsid w:val="00D17C45"/>
    <w:rsid w:val="00D17C53"/>
    <w:rsid w:val="00D17FDB"/>
    <w:rsid w:val="00D20BA7"/>
    <w:rsid w:val="00D30C74"/>
    <w:rsid w:val="00D30E05"/>
    <w:rsid w:val="00D3303C"/>
    <w:rsid w:val="00D335F1"/>
    <w:rsid w:val="00D411A5"/>
    <w:rsid w:val="00D43086"/>
    <w:rsid w:val="00D43B0E"/>
    <w:rsid w:val="00D45801"/>
    <w:rsid w:val="00D45BAB"/>
    <w:rsid w:val="00D536FE"/>
    <w:rsid w:val="00D60D94"/>
    <w:rsid w:val="00D63B6C"/>
    <w:rsid w:val="00D6774B"/>
    <w:rsid w:val="00D70CC8"/>
    <w:rsid w:val="00D722F3"/>
    <w:rsid w:val="00D72359"/>
    <w:rsid w:val="00D732E2"/>
    <w:rsid w:val="00D73978"/>
    <w:rsid w:val="00D742F8"/>
    <w:rsid w:val="00D7516D"/>
    <w:rsid w:val="00D75EA7"/>
    <w:rsid w:val="00D762BA"/>
    <w:rsid w:val="00D84034"/>
    <w:rsid w:val="00D85F32"/>
    <w:rsid w:val="00D86311"/>
    <w:rsid w:val="00D908E2"/>
    <w:rsid w:val="00D90D84"/>
    <w:rsid w:val="00D91128"/>
    <w:rsid w:val="00D91E0D"/>
    <w:rsid w:val="00D926B7"/>
    <w:rsid w:val="00D94C24"/>
    <w:rsid w:val="00D95621"/>
    <w:rsid w:val="00DA12D1"/>
    <w:rsid w:val="00DA15FA"/>
    <w:rsid w:val="00DA1A9D"/>
    <w:rsid w:val="00DA34DD"/>
    <w:rsid w:val="00DA37CF"/>
    <w:rsid w:val="00DA3BD2"/>
    <w:rsid w:val="00DA4354"/>
    <w:rsid w:val="00DA5D2A"/>
    <w:rsid w:val="00DB049D"/>
    <w:rsid w:val="00DB0961"/>
    <w:rsid w:val="00DB116A"/>
    <w:rsid w:val="00DB2856"/>
    <w:rsid w:val="00DB2BAF"/>
    <w:rsid w:val="00DB349B"/>
    <w:rsid w:val="00DB62D0"/>
    <w:rsid w:val="00DB73EC"/>
    <w:rsid w:val="00DC0001"/>
    <w:rsid w:val="00DC0CCF"/>
    <w:rsid w:val="00DC39CF"/>
    <w:rsid w:val="00DC41BB"/>
    <w:rsid w:val="00DC50D9"/>
    <w:rsid w:val="00DC5A6E"/>
    <w:rsid w:val="00DC5AFC"/>
    <w:rsid w:val="00DC6BE7"/>
    <w:rsid w:val="00DD0637"/>
    <w:rsid w:val="00DD15D4"/>
    <w:rsid w:val="00DD28DB"/>
    <w:rsid w:val="00DD36A2"/>
    <w:rsid w:val="00DD4D19"/>
    <w:rsid w:val="00DD6677"/>
    <w:rsid w:val="00DE04FD"/>
    <w:rsid w:val="00DE1302"/>
    <w:rsid w:val="00DE1E23"/>
    <w:rsid w:val="00DE4061"/>
    <w:rsid w:val="00DE4FBD"/>
    <w:rsid w:val="00DE534E"/>
    <w:rsid w:val="00DE5F86"/>
    <w:rsid w:val="00DE7BFB"/>
    <w:rsid w:val="00DE7F69"/>
    <w:rsid w:val="00DF04A5"/>
    <w:rsid w:val="00DF0AC8"/>
    <w:rsid w:val="00DF0CF3"/>
    <w:rsid w:val="00DF352B"/>
    <w:rsid w:val="00DF366B"/>
    <w:rsid w:val="00DF5ECF"/>
    <w:rsid w:val="00DF7F4D"/>
    <w:rsid w:val="00E06094"/>
    <w:rsid w:val="00E06EB9"/>
    <w:rsid w:val="00E0724C"/>
    <w:rsid w:val="00E07286"/>
    <w:rsid w:val="00E114F1"/>
    <w:rsid w:val="00E11F65"/>
    <w:rsid w:val="00E1239A"/>
    <w:rsid w:val="00E12FC4"/>
    <w:rsid w:val="00E131D4"/>
    <w:rsid w:val="00E13EF9"/>
    <w:rsid w:val="00E14609"/>
    <w:rsid w:val="00E17F08"/>
    <w:rsid w:val="00E21583"/>
    <w:rsid w:val="00E22353"/>
    <w:rsid w:val="00E25396"/>
    <w:rsid w:val="00E25627"/>
    <w:rsid w:val="00E261DF"/>
    <w:rsid w:val="00E27BA1"/>
    <w:rsid w:val="00E303A8"/>
    <w:rsid w:val="00E3073D"/>
    <w:rsid w:val="00E32359"/>
    <w:rsid w:val="00E3325D"/>
    <w:rsid w:val="00E345DD"/>
    <w:rsid w:val="00E35F95"/>
    <w:rsid w:val="00E40FB2"/>
    <w:rsid w:val="00E4158F"/>
    <w:rsid w:val="00E419DF"/>
    <w:rsid w:val="00E42014"/>
    <w:rsid w:val="00E42231"/>
    <w:rsid w:val="00E43963"/>
    <w:rsid w:val="00E44250"/>
    <w:rsid w:val="00E471A4"/>
    <w:rsid w:val="00E5029C"/>
    <w:rsid w:val="00E50661"/>
    <w:rsid w:val="00E5251E"/>
    <w:rsid w:val="00E5309E"/>
    <w:rsid w:val="00E568BF"/>
    <w:rsid w:val="00E57C36"/>
    <w:rsid w:val="00E613D7"/>
    <w:rsid w:val="00E61BF7"/>
    <w:rsid w:val="00E6245F"/>
    <w:rsid w:val="00E62CEE"/>
    <w:rsid w:val="00E62DB0"/>
    <w:rsid w:val="00E6343D"/>
    <w:rsid w:val="00E66FA9"/>
    <w:rsid w:val="00E73415"/>
    <w:rsid w:val="00E739F2"/>
    <w:rsid w:val="00E74708"/>
    <w:rsid w:val="00E74788"/>
    <w:rsid w:val="00E74D78"/>
    <w:rsid w:val="00E80E8A"/>
    <w:rsid w:val="00E8197B"/>
    <w:rsid w:val="00E82580"/>
    <w:rsid w:val="00E827A2"/>
    <w:rsid w:val="00E82DD2"/>
    <w:rsid w:val="00E82DEF"/>
    <w:rsid w:val="00E8310A"/>
    <w:rsid w:val="00E83C97"/>
    <w:rsid w:val="00E83F24"/>
    <w:rsid w:val="00E84973"/>
    <w:rsid w:val="00E86DD6"/>
    <w:rsid w:val="00E86F20"/>
    <w:rsid w:val="00E90CB0"/>
    <w:rsid w:val="00E93197"/>
    <w:rsid w:val="00E932D1"/>
    <w:rsid w:val="00E93A89"/>
    <w:rsid w:val="00E96A8B"/>
    <w:rsid w:val="00E97949"/>
    <w:rsid w:val="00EA030B"/>
    <w:rsid w:val="00EA226E"/>
    <w:rsid w:val="00EA2EB9"/>
    <w:rsid w:val="00EA3748"/>
    <w:rsid w:val="00EA4209"/>
    <w:rsid w:val="00EB0E7C"/>
    <w:rsid w:val="00EB11E4"/>
    <w:rsid w:val="00EB48EA"/>
    <w:rsid w:val="00EB6F90"/>
    <w:rsid w:val="00EC052A"/>
    <w:rsid w:val="00EC27BF"/>
    <w:rsid w:val="00EC3137"/>
    <w:rsid w:val="00EC4C2E"/>
    <w:rsid w:val="00EC4CDD"/>
    <w:rsid w:val="00EC715B"/>
    <w:rsid w:val="00ED2CF5"/>
    <w:rsid w:val="00ED318F"/>
    <w:rsid w:val="00ED517C"/>
    <w:rsid w:val="00ED5219"/>
    <w:rsid w:val="00ED556B"/>
    <w:rsid w:val="00ED5FB5"/>
    <w:rsid w:val="00ED6A78"/>
    <w:rsid w:val="00EE0CC7"/>
    <w:rsid w:val="00EE1DF8"/>
    <w:rsid w:val="00EE1F28"/>
    <w:rsid w:val="00EE2219"/>
    <w:rsid w:val="00EE50CA"/>
    <w:rsid w:val="00EF08C0"/>
    <w:rsid w:val="00EF3632"/>
    <w:rsid w:val="00EF740D"/>
    <w:rsid w:val="00F00976"/>
    <w:rsid w:val="00F00ACA"/>
    <w:rsid w:val="00F01AF6"/>
    <w:rsid w:val="00F02691"/>
    <w:rsid w:val="00F03BE1"/>
    <w:rsid w:val="00F04C77"/>
    <w:rsid w:val="00F10EB6"/>
    <w:rsid w:val="00F11C23"/>
    <w:rsid w:val="00F136DB"/>
    <w:rsid w:val="00F143B5"/>
    <w:rsid w:val="00F160C9"/>
    <w:rsid w:val="00F161E2"/>
    <w:rsid w:val="00F20A11"/>
    <w:rsid w:val="00F22B11"/>
    <w:rsid w:val="00F22CD8"/>
    <w:rsid w:val="00F2575F"/>
    <w:rsid w:val="00F25D16"/>
    <w:rsid w:val="00F27102"/>
    <w:rsid w:val="00F30759"/>
    <w:rsid w:val="00F3128B"/>
    <w:rsid w:val="00F327D8"/>
    <w:rsid w:val="00F3354A"/>
    <w:rsid w:val="00F33901"/>
    <w:rsid w:val="00F36B3E"/>
    <w:rsid w:val="00F36B50"/>
    <w:rsid w:val="00F375A6"/>
    <w:rsid w:val="00F37845"/>
    <w:rsid w:val="00F40278"/>
    <w:rsid w:val="00F4041A"/>
    <w:rsid w:val="00F41CC2"/>
    <w:rsid w:val="00F42C13"/>
    <w:rsid w:val="00F4327C"/>
    <w:rsid w:val="00F4373A"/>
    <w:rsid w:val="00F4644D"/>
    <w:rsid w:val="00F465CF"/>
    <w:rsid w:val="00F46EB2"/>
    <w:rsid w:val="00F50604"/>
    <w:rsid w:val="00F50F75"/>
    <w:rsid w:val="00F540E3"/>
    <w:rsid w:val="00F60B7E"/>
    <w:rsid w:val="00F63C7F"/>
    <w:rsid w:val="00F642B5"/>
    <w:rsid w:val="00F658E9"/>
    <w:rsid w:val="00F65999"/>
    <w:rsid w:val="00F67D71"/>
    <w:rsid w:val="00F701B9"/>
    <w:rsid w:val="00F71AE4"/>
    <w:rsid w:val="00F720DC"/>
    <w:rsid w:val="00F72976"/>
    <w:rsid w:val="00F7453D"/>
    <w:rsid w:val="00F74DF3"/>
    <w:rsid w:val="00F75B95"/>
    <w:rsid w:val="00F777C6"/>
    <w:rsid w:val="00F83869"/>
    <w:rsid w:val="00F8430D"/>
    <w:rsid w:val="00F851AD"/>
    <w:rsid w:val="00F85A99"/>
    <w:rsid w:val="00F869A0"/>
    <w:rsid w:val="00F870A2"/>
    <w:rsid w:val="00F917C4"/>
    <w:rsid w:val="00F92BAF"/>
    <w:rsid w:val="00F92F29"/>
    <w:rsid w:val="00F93BA1"/>
    <w:rsid w:val="00FA2492"/>
    <w:rsid w:val="00FA38E7"/>
    <w:rsid w:val="00FA4026"/>
    <w:rsid w:val="00FA4752"/>
    <w:rsid w:val="00FA5638"/>
    <w:rsid w:val="00FA6662"/>
    <w:rsid w:val="00FB1569"/>
    <w:rsid w:val="00FB19CD"/>
    <w:rsid w:val="00FB2E15"/>
    <w:rsid w:val="00FB3E77"/>
    <w:rsid w:val="00FB4E4B"/>
    <w:rsid w:val="00FB541E"/>
    <w:rsid w:val="00FB5D17"/>
    <w:rsid w:val="00FB78D5"/>
    <w:rsid w:val="00FC12E6"/>
    <w:rsid w:val="00FC206C"/>
    <w:rsid w:val="00FC28E3"/>
    <w:rsid w:val="00FC63AC"/>
    <w:rsid w:val="00FC6A4D"/>
    <w:rsid w:val="00FC6BF0"/>
    <w:rsid w:val="00FC7C86"/>
    <w:rsid w:val="00FD05C9"/>
    <w:rsid w:val="00FD0700"/>
    <w:rsid w:val="00FD1C9A"/>
    <w:rsid w:val="00FD4629"/>
    <w:rsid w:val="00FD5ECA"/>
    <w:rsid w:val="00FD628A"/>
    <w:rsid w:val="00FE06B4"/>
    <w:rsid w:val="00FE0C99"/>
    <w:rsid w:val="00FE0EC6"/>
    <w:rsid w:val="00FE3B37"/>
    <w:rsid w:val="00FE73D1"/>
    <w:rsid w:val="00FE7E02"/>
    <w:rsid w:val="00FF13E6"/>
    <w:rsid w:val="00FF1644"/>
    <w:rsid w:val="00FF1705"/>
    <w:rsid w:val="00FF1C5E"/>
    <w:rsid w:val="00FF21CC"/>
    <w:rsid w:val="00FF3222"/>
    <w:rsid w:val="00FF3F88"/>
    <w:rsid w:val="00FF41BA"/>
    <w:rsid w:val="00FF47F5"/>
    <w:rsid w:val="00FF49AA"/>
    <w:rsid w:val="00FF528B"/>
    <w:rsid w:val="00FF607D"/>
    <w:rsid w:val="00FF630D"/>
    <w:rsid w:val="00FF7408"/>
    <w:rsid w:val="2DCD3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nhideWhenUsed="0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  <w:lang w:val="pt-PT" w:eastAsia="pt-PT" w:bidi="ar-SA"/>
    </w:rPr>
  </w:style>
  <w:style w:type="paragraph" w:styleId="2">
    <w:name w:val="heading 2"/>
    <w:basedOn w:val="1"/>
    <w:next w:val="1"/>
    <w:link w:val="21"/>
    <w:unhideWhenUsed/>
    <w:qFormat/>
    <w:uiPriority w:val="9"/>
    <w:pPr>
      <w:keepNext/>
      <w:keepLines/>
      <w:spacing w:before="200" w:line="276" w:lineRule="auto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3">
    <w:name w:val="heading 3"/>
    <w:basedOn w:val="1"/>
    <w:next w:val="1"/>
    <w:link w:val="34"/>
    <w:semiHidden/>
    <w:unhideWhenUsed/>
    <w:qFormat/>
    <w:uiPriority w:val="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Emphasis"/>
    <w:basedOn w:val="4"/>
    <w:qFormat/>
    <w:uiPriority w:val="20"/>
    <w:rPr>
      <w:i/>
      <w:iCs/>
    </w:rPr>
  </w:style>
  <w:style w:type="character" w:styleId="7">
    <w:name w:val="Hyperlink"/>
    <w:basedOn w:val="4"/>
    <w:qFormat/>
    <w:uiPriority w:val="0"/>
    <w:rPr>
      <w:color w:val="0000FF"/>
      <w:u w:val="single"/>
    </w:rPr>
  </w:style>
  <w:style w:type="character" w:styleId="8">
    <w:name w:val="page number"/>
    <w:basedOn w:val="4"/>
    <w:uiPriority w:val="0"/>
  </w:style>
  <w:style w:type="paragraph" w:styleId="9">
    <w:name w:val="Document Map"/>
    <w:basedOn w:val="1"/>
    <w:link w:val="18"/>
    <w:semiHidden/>
    <w:unhideWhenUsed/>
    <w:qFormat/>
    <w:uiPriority w:val="99"/>
    <w:rPr>
      <w:rFonts w:ascii="Tahoma" w:hAnsi="Tahoma"/>
      <w:sz w:val="16"/>
      <w:szCs w:val="16"/>
    </w:rPr>
  </w:style>
  <w:style w:type="paragraph" w:styleId="10">
    <w:name w:val="Body Text"/>
    <w:basedOn w:val="1"/>
    <w:link w:val="25"/>
    <w:qFormat/>
    <w:uiPriority w:val="0"/>
    <w:pPr>
      <w:tabs>
        <w:tab w:val="left" w:pos="2127"/>
      </w:tabs>
    </w:pPr>
    <w:rPr>
      <w:szCs w:val="20"/>
    </w:rPr>
  </w:style>
  <w:style w:type="paragraph" w:styleId="11">
    <w:name w:val="caption"/>
    <w:basedOn w:val="1"/>
    <w:next w:val="1"/>
    <w:unhideWhenUsed/>
    <w:qFormat/>
    <w:uiPriority w:val="35"/>
    <w:pPr>
      <w:spacing w:after="200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2">
    <w:name w:val="Balloon Text"/>
    <w:basedOn w:val="1"/>
    <w:semiHidden/>
    <w:qFormat/>
    <w:uiPriority w:val="0"/>
    <w:rPr>
      <w:rFonts w:ascii="Tahoma" w:hAnsi="Tahoma" w:cs="Tahoma"/>
      <w:sz w:val="16"/>
      <w:szCs w:val="16"/>
    </w:rPr>
  </w:style>
  <w:style w:type="paragraph" w:styleId="13">
    <w:name w:val="footer"/>
    <w:basedOn w:val="1"/>
    <w:link w:val="22"/>
    <w:uiPriority w:val="99"/>
    <w:pPr>
      <w:tabs>
        <w:tab w:val="center" w:pos="4252"/>
        <w:tab w:val="right" w:pos="8504"/>
      </w:tabs>
    </w:pPr>
  </w:style>
  <w:style w:type="paragraph" w:styleId="14">
    <w:name w:val="header"/>
    <w:basedOn w:val="1"/>
    <w:link w:val="17"/>
    <w:unhideWhenUsed/>
    <w:qFormat/>
    <w:uiPriority w:val="99"/>
    <w:pPr>
      <w:tabs>
        <w:tab w:val="center" w:pos="4252"/>
        <w:tab w:val="right" w:pos="8504"/>
      </w:tabs>
    </w:pPr>
    <w:rPr>
      <w:rFonts w:ascii="Calibri" w:hAnsi="Calibri" w:eastAsia="Calibri"/>
      <w:sz w:val="22"/>
      <w:szCs w:val="22"/>
      <w:lang w:eastAsia="en-US"/>
    </w:rPr>
  </w:style>
  <w:style w:type="paragraph" w:styleId="15">
    <w:name w:val="Title"/>
    <w:basedOn w:val="1"/>
    <w:next w:val="1"/>
    <w:link w:val="24"/>
    <w:qFormat/>
    <w:uiPriority w:val="10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table" w:styleId="16">
    <w:name w:val="Table Grid"/>
    <w:basedOn w:val="5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7">
    <w:name w:val="Cabeçalho Caráter"/>
    <w:link w:val="14"/>
    <w:qFormat/>
    <w:uiPriority w:val="99"/>
    <w:rPr>
      <w:rFonts w:ascii="Calibri" w:hAnsi="Calibri" w:eastAsia="Calibri"/>
      <w:sz w:val="22"/>
      <w:szCs w:val="22"/>
      <w:lang w:val="pt-PT" w:eastAsia="en-US" w:bidi="ar-SA"/>
    </w:rPr>
  </w:style>
  <w:style w:type="character" w:customStyle="1" w:styleId="18">
    <w:name w:val="Mapa do documento Caráter"/>
    <w:link w:val="9"/>
    <w:semiHidden/>
    <w:uiPriority w:val="99"/>
    <w:rPr>
      <w:rFonts w:ascii="Tahoma" w:hAnsi="Tahoma" w:cs="Tahoma"/>
      <w:sz w:val="16"/>
      <w:szCs w:val="16"/>
    </w:rPr>
  </w:style>
  <w:style w:type="paragraph" w:styleId="19">
    <w:name w:val="No Spacing"/>
    <w:link w:val="20"/>
    <w:qFormat/>
    <w:uiPriority w:val="1"/>
    <w:rPr>
      <w:rFonts w:ascii="Calibri" w:hAnsi="Calibri" w:eastAsia="Times New Roman" w:cs="Times New Roman"/>
      <w:sz w:val="22"/>
      <w:szCs w:val="22"/>
      <w:lang w:val="pt-PT" w:eastAsia="pt-PT" w:bidi="ar-SA"/>
    </w:rPr>
  </w:style>
  <w:style w:type="character" w:customStyle="1" w:styleId="20">
    <w:name w:val="Sem Espaçamento Caráter"/>
    <w:link w:val="19"/>
    <w:qFormat/>
    <w:uiPriority w:val="1"/>
    <w:rPr>
      <w:rFonts w:ascii="Calibri" w:hAnsi="Calibri"/>
      <w:sz w:val="22"/>
      <w:szCs w:val="22"/>
      <w:lang w:val="pt-PT" w:eastAsia="pt-PT" w:bidi="ar-SA"/>
    </w:rPr>
  </w:style>
  <w:style w:type="character" w:customStyle="1" w:styleId="21">
    <w:name w:val="Título 2 Caráter"/>
    <w:link w:val="2"/>
    <w:qFormat/>
    <w:uiPriority w:val="9"/>
    <w:rPr>
      <w:rFonts w:ascii="Cambria" w:hAnsi="Cambria" w:eastAsia="Times New Roman" w:cs="Times New Roman"/>
      <w:b/>
      <w:bCs/>
      <w:color w:val="4F81BD"/>
      <w:sz w:val="26"/>
      <w:szCs w:val="26"/>
    </w:rPr>
  </w:style>
  <w:style w:type="character" w:customStyle="1" w:styleId="22">
    <w:name w:val="Rodapé Caráter"/>
    <w:link w:val="13"/>
    <w:qFormat/>
    <w:uiPriority w:val="99"/>
    <w:rPr>
      <w:sz w:val="24"/>
      <w:szCs w:val="24"/>
    </w:rPr>
  </w:style>
  <w:style w:type="paragraph" w:styleId="23">
    <w:name w:val="List Paragraph"/>
    <w:basedOn w:val="1"/>
    <w:qFormat/>
    <w:uiPriority w:val="0"/>
    <w:pPr>
      <w:spacing w:after="200" w:line="276" w:lineRule="auto"/>
      <w:ind w:left="720"/>
      <w:contextualSpacing/>
    </w:pPr>
    <w:rPr>
      <w:rFonts w:ascii="Calibri" w:hAnsi="Calibri" w:eastAsia="PMingLiU"/>
      <w:sz w:val="22"/>
      <w:szCs w:val="22"/>
    </w:rPr>
  </w:style>
  <w:style w:type="character" w:customStyle="1" w:styleId="24">
    <w:name w:val="Título Caráter"/>
    <w:basedOn w:val="4"/>
    <w:link w:val="15"/>
    <w:qFormat/>
    <w:uiPriority w:val="10"/>
    <w:rPr>
      <w:rFonts w:ascii="Cambria" w:hAnsi="Cambria"/>
      <w:b/>
      <w:bCs/>
      <w:kern w:val="28"/>
      <w:sz w:val="32"/>
      <w:szCs w:val="32"/>
    </w:rPr>
  </w:style>
  <w:style w:type="character" w:customStyle="1" w:styleId="25">
    <w:name w:val="Corpo de texto Caráter"/>
    <w:basedOn w:val="4"/>
    <w:link w:val="10"/>
    <w:qFormat/>
    <w:uiPriority w:val="0"/>
    <w:rPr>
      <w:sz w:val="24"/>
    </w:rPr>
  </w:style>
  <w:style w:type="character" w:customStyle="1" w:styleId="26">
    <w:name w:val="apple-converted-space"/>
    <w:basedOn w:val="4"/>
    <w:qFormat/>
    <w:uiPriority w:val="0"/>
  </w:style>
  <w:style w:type="character" w:customStyle="1" w:styleId="27">
    <w:name w:val="style170"/>
    <w:basedOn w:val="4"/>
    <w:qFormat/>
    <w:uiPriority w:val="0"/>
  </w:style>
  <w:style w:type="character" w:customStyle="1" w:styleId="28">
    <w:name w:val="style7"/>
    <w:basedOn w:val="4"/>
    <w:qFormat/>
    <w:uiPriority w:val="0"/>
  </w:style>
  <w:style w:type="character" w:customStyle="1" w:styleId="29">
    <w:name w:val="style56"/>
    <w:basedOn w:val="4"/>
    <w:qFormat/>
    <w:uiPriority w:val="0"/>
  </w:style>
  <w:style w:type="character" w:customStyle="1" w:styleId="30">
    <w:name w:val="grkhzd"/>
    <w:basedOn w:val="4"/>
    <w:qFormat/>
    <w:uiPriority w:val="0"/>
  </w:style>
  <w:style w:type="character" w:customStyle="1" w:styleId="31">
    <w:name w:val="lrzxr"/>
    <w:basedOn w:val="4"/>
    <w:qFormat/>
    <w:uiPriority w:val="0"/>
  </w:style>
  <w:style w:type="character" w:customStyle="1" w:styleId="32">
    <w:name w:val="rtcl-delimiter"/>
    <w:basedOn w:val="4"/>
    <w:qFormat/>
    <w:uiPriority w:val="0"/>
  </w:style>
  <w:style w:type="character" w:customStyle="1" w:styleId="33">
    <w:name w:val="w8qarf"/>
    <w:basedOn w:val="4"/>
    <w:qFormat/>
    <w:uiPriority w:val="0"/>
  </w:style>
  <w:style w:type="character" w:customStyle="1" w:styleId="34">
    <w:name w:val="Título 3 Caráter"/>
    <w:basedOn w:val="4"/>
    <w:link w:val="3"/>
    <w:semiHidden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4"/>
      <w:szCs w:val="24"/>
      <w14:textFill>
        <w14:solidFill>
          <w14:schemeClr w14:val="accent1"/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g2060490\Desktop\Relat&#243;rio%20de%20Visionamento%20e%20Extra&#231;&#227;o%20de%20Fotogramas%2001-14-SFI%20vers&#227;o%20oficio-capa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B634825-B813-4E48-9367-961A802D5FA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Relatório de Visionamento e Extração de Fotogramas 01-14-SFI versão oficio-capa.dotx</Template>
  <Company>Guarda Nacional Republicana</Company>
  <Pages>1</Pages>
  <Words>514</Words>
  <Characters>2781</Characters>
  <Lines>23</Lines>
  <Paragraphs>6</Paragraphs>
  <TotalTime>907</TotalTime>
  <ScaleCrop>false</ScaleCrop>
  <LinksUpToDate>false</LinksUpToDate>
  <CharactersWithSpaces>3289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2025-12-18T17:30:00Z</dcterms:created>
  <dc:creator>Paulo Alexandre Dos Santos Braganca</dc:creator>
  <cp:lastModifiedBy>José G.</cp:lastModifiedBy>
  <cp:lastPrinted>2024-10-11T09:50:00Z</cp:lastPrinted>
  <dcterms:modified xsi:type="dcterms:W3CDTF">2025-12-19T08:39:10Z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2070-12.2.0.23155</vt:lpwstr>
  </property>
  <property fmtid="{D5CDD505-2E9C-101B-9397-08002B2CF9AE}" pid="3" name="ICV">
    <vt:lpwstr>68A19B28E0FE49D2A93326B9A941DA29_13</vt:lpwstr>
  </property>
</Properties>
</file>